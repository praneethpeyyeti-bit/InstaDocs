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339F" w14:textId="77777777" w:rsidR="000C27E8" w:rsidRDefault="000C27E8" w:rsidP="0020445A"/>
    <w:p w14:paraId="2026BA1A" w14:textId="77777777" w:rsidR="000C27E8" w:rsidRDefault="000C27E8" w:rsidP="0020445A"/>
    <w:p w14:paraId="03112AF2" w14:textId="77777777" w:rsidR="000C27E8" w:rsidRDefault="000C27E8" w:rsidP="0020445A"/>
    <w:p w14:paraId="28D81C5A" w14:textId="77777777" w:rsidR="000C27E8" w:rsidRDefault="000C27E8" w:rsidP="0020445A"/>
    <w:p w14:paraId="5CC28B1B" w14:textId="77777777" w:rsidR="000C27E8" w:rsidRDefault="000C27E8" w:rsidP="0020445A"/>
    <w:p w14:paraId="205C7B2C" w14:textId="77777777" w:rsidR="000C27E8" w:rsidRDefault="000C27E8" w:rsidP="0020445A"/>
    <w:p w14:paraId="452995F5" w14:textId="77777777" w:rsidR="000C27E8" w:rsidRDefault="000C27E8" w:rsidP="0020445A"/>
    <w:p w14:paraId="04A28CB8" w14:textId="77777777" w:rsidR="000C27E8" w:rsidRDefault="000C27E8" w:rsidP="0020445A"/>
    <w:p w14:paraId="0E173E93" w14:textId="77777777" w:rsidR="000C27E8" w:rsidRDefault="000C27E8" w:rsidP="0020445A"/>
    <w:p w14:paraId="194B4AF7" w14:textId="77777777" w:rsidR="000C27E8" w:rsidRDefault="000C27E8" w:rsidP="0020445A"/>
    <w:p w14:paraId="06A58591" w14:textId="6A6CA03A" w:rsidR="000C27E8" w:rsidRDefault="00460E6A" w:rsidP="0020445A">
      <w:r w:rsidRPr="00120014">
        <w:rPr>
          <w:rFonts w:eastAsia="Roboto"/>
          <w:noProof/>
          <w:lang w:val="en"/>
        </w:rPr>
        <mc:AlternateContent>
          <mc:Choice Requires="wps">
            <w:drawing>
              <wp:anchor distT="0" distB="0" distL="114300" distR="114300" simplePos="0" relativeHeight="251666438" behindDoc="0" locked="0" layoutInCell="1" allowOverlap="1" wp14:anchorId="01F9D4D9" wp14:editId="676170FF">
                <wp:simplePos x="0" y="0"/>
                <wp:positionH relativeFrom="margin">
                  <wp:align>right</wp:align>
                </wp:positionH>
                <wp:positionV relativeFrom="paragraph">
                  <wp:posOffset>213995</wp:posOffset>
                </wp:positionV>
                <wp:extent cx="5972175" cy="2950845"/>
                <wp:effectExtent l="0" t="0" r="0" b="1905"/>
                <wp:wrapNone/>
                <wp:docPr id="995795872" name="Text Box 995795872"/>
                <wp:cNvGraphicFramePr/>
                <a:graphic xmlns:a="http://schemas.openxmlformats.org/drawingml/2006/main">
                  <a:graphicData uri="http://schemas.microsoft.com/office/word/2010/wordprocessingShape">
                    <wps:wsp>
                      <wps:cNvSpPr txBox="1"/>
                      <wps:spPr>
                        <a:xfrm>
                          <a:off x="0" y="0"/>
                          <a:ext cx="5972175" cy="2950845"/>
                        </a:xfrm>
                        <a:prstGeom prst="rect">
                          <a:avLst/>
                        </a:prstGeom>
                        <a:noFill/>
                        <a:ln w="6350">
                          <a:noFill/>
                        </a:ln>
                      </wps:spPr>
                      <wps:txb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w:t>
                            </w:r>
                            <w:r w:rsidR="00460E6A">
                              <w:rPr>
                                <w:rFonts w:cs="Times New Roman (Body CS)"/>
                                <w:color w:val="auto"/>
                                <w:spacing w:val="0"/>
                              </w:rPr>
                              <w:t>PROCESS NAME</w:t>
                            </w:r>
                            <w:r>
                              <w:rPr>
                                <w:rFonts w:cs="Times New Roman (Body CS)"/>
                                <w:color w:val="auto"/>
                                <w:spacing w:val="0"/>
                              </w:rPr>
                              <w:t>}</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9D4D9" id="_x0000_t202" coordsize="21600,21600" o:spt="202" path="m,l,21600r21600,l21600,xe">
                <v:stroke joinstyle="miter"/>
                <v:path gradientshapeok="t" o:connecttype="rect"/>
              </v:shapetype>
              <v:shape id="Text Box 995795872" o:spid="_x0000_s1026" type="#_x0000_t202" style="position:absolute;margin-left:419.05pt;margin-top:16.85pt;width:470.25pt;height:232.35pt;z-index:2516664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qxGgIAAC8EAAAOAAAAZHJzL2Uyb0RvYy54bWysU8tu2zAQvBfoPxC815JdK4kFy4GbwEUB&#10;IwngBDnTFGkJoLgsSVtyv75LSn4g7anohdrlrvYxM5zfd40iB2FdDbqg41FKidAcylrvCvr2uvpy&#10;R4nzTJdMgRYFPQpH7xefP81bk4sJVKBKYQkW0S5vTUEr702eJI5XomFuBEZoDEqwDfPo2l1SWtZi&#10;9UYlkzS9SVqwpbHAhXN4+9gH6SLWl1Jw/yylE56oguJsPp42nttwJos5y3eWmarmwxjsH6ZoWK2x&#10;6bnUI/OM7G39R6mm5hYcSD/i0CQgZc1F3AG3GacfttlUzIi4C4LjzBkm9//K8qfDxrxY4rtv0CGB&#10;AZDWuNzhZdink7YJX5yUYBwhPJ5hE50nHC+z2e1kfJtRwjE2mWXp3TQLdZLL78Y6/11AQ4JRUIu8&#10;RLjYYe18n3pKCd00rGqlIjdKk7agN1+zNP5wjmBxpbHHZdhg+W7bDRtsoTziYhZ6zp3hqxqbr5nz&#10;L8wiybgLCtc/4yEVYBMYLEoqsL/+dh/yEXuMUtKiaArqfu6ZFZSoHxpZmY2n06Cy6Eyz2wk69jqy&#10;vY7offMAqMsxPhHDoxnyvTqZ0kLzjvpehq4YYppj74Jyb0/Og+/FjC+Ei+UypqGyDPNrvTE8FA+A&#10;BnBfu3dmzcCAR/Ke4CQwln8gos/tqVjuPcg6shQg7nEdkEdVRp6HFxRkf+3HrMs7X/wGAAD//wMA&#10;UEsDBBQABgAIAAAAIQBK2Nqr3wAAAAcBAAAPAAAAZHJzL2Rvd25yZXYueG1sTI/NTsMwEITvSLyD&#10;tUhcELWhoT8hmwpVQsohl5YKiZsbL3HU2A62m4a3x5zgOJrRzDfFZjI9G8mHzlmEh5kARrZxqrMt&#10;wuHt9X4FLERpleydJYRvCrApr68KmSt3sTsa97FlqcSGXCLoGIec89BoMjLM3EA2eZ/OGxmT9C1X&#10;Xl5Suen5oxALbmRn04KWA201Naf92SCM71WmdqOO/m5bV6I61V/Ljxrx9mZ6eQYWaYp/YfjFT+hQ&#10;JqajO1sVWI+QjkSE+XwJLLnrTDwBOyJk61UGvCz4f/7yBwAA//8DAFBLAQItABQABgAIAAAAIQC2&#10;gziS/gAAAOEBAAATAAAAAAAAAAAAAAAAAAAAAABbQ29udGVudF9UeXBlc10ueG1sUEsBAi0AFAAG&#10;AAgAAAAhADj9If/WAAAAlAEAAAsAAAAAAAAAAAAAAAAALwEAAF9yZWxzLy5yZWxzUEsBAi0AFAAG&#10;AAgAAAAhABhZ+rEaAgAALwQAAA4AAAAAAAAAAAAAAAAALgIAAGRycy9lMm9Eb2MueG1sUEsBAi0A&#10;FAAGAAgAAAAhAErY2qvfAAAABwEAAA8AAAAAAAAAAAAAAAAAdAQAAGRycy9kb3ducmV2LnhtbFBL&#10;BQYAAAAABAAEAPMAAACABQAAAAA=&#10;" filled="f" stroked="f" strokeweight=".5pt">
                <v:textbo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w:t>
                      </w:r>
                      <w:r w:rsidR="00460E6A">
                        <w:rPr>
                          <w:rFonts w:cs="Times New Roman (Body CS)"/>
                          <w:color w:val="auto"/>
                          <w:spacing w:val="0"/>
                        </w:rPr>
                        <w:t>PROCESS NAME</w:t>
                      </w:r>
                      <w:r>
                        <w:rPr>
                          <w:rFonts w:cs="Times New Roman (Body CS)"/>
                          <w:color w:val="auto"/>
                          <w:spacing w:val="0"/>
                        </w:rPr>
                        <w:t>}</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{Description}</w:t>
                      </w:r>
                    </w:p>
                  </w:txbxContent>
                </v:textbox>
                <w10:wrap anchorx="margin"/>
              </v:shape>
            </w:pict>
          </mc:Fallback>
        </mc:AlternateContent>
      </w:r>
    </w:p>
    <w:p w14:paraId="37881E6E" w14:textId="7AD22276" w:rsidR="000C27E8" w:rsidRDefault="000C27E8" w:rsidP="0020445A"/>
    <w:p w14:paraId="4726D3C9" w14:textId="40368F50" w:rsidR="000C27E8" w:rsidRDefault="000C27E8" w:rsidP="0020445A"/>
    <w:p w14:paraId="4F8904D5" w14:textId="27BD4830" w:rsidR="000C27E8" w:rsidRDefault="000C27E8" w:rsidP="0020445A"/>
    <w:p w14:paraId="0FC8DB88" w14:textId="6651C7D8" w:rsidR="00EE28C0" w:rsidRPr="0004737B" w:rsidRDefault="00A14AB2" w:rsidP="00EE28C0">
      <w:bookmarkStart w:id="0" w:name="_Toc42250570"/>
      <w:r w:rsidRPr="00120014">
        <w:rPr>
          <w:rFonts w:eastAsia="Roboto"/>
          <w:noProof/>
          <w:lang w:val="en"/>
        </w:rPr>
        <mc:AlternateContent>
          <mc:Choice Requires="wps">
            <w:drawing>
              <wp:anchor distT="0" distB="0" distL="114300" distR="114300" simplePos="0" relativeHeight="251662342" behindDoc="0" locked="0" layoutInCell="1" allowOverlap="1" wp14:anchorId="383DCCFF" wp14:editId="35EE2CDA">
                <wp:simplePos x="0" y="0"/>
                <wp:positionH relativeFrom="margin">
                  <wp:posOffset>-18415</wp:posOffset>
                </wp:positionH>
                <wp:positionV relativeFrom="paragraph">
                  <wp:posOffset>-6602095</wp:posOffset>
                </wp:positionV>
                <wp:extent cx="5207000" cy="295084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DCCFF" id="Text Box 27" o:spid="_x0000_s1027" type="#_x0000_t202" style="position:absolute;margin-left:-1.45pt;margin-top:-519.85pt;width:410pt;height:232.35pt;z-index:251662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dGw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vFhkDeWe9kPoqfdOLmua4VH4&#10;8CKQuKa5Sb/hmQ5tgHrBweKsAvz1t/uYTxRQlLOWtFNw/3MrUHFmflgi53Y4HkexJWc8uR6Rg5eR&#10;9WXEbpt7IHkO6aU4mcyYH8zR1AjNO8l8EbtSSFhJvQsuAx6d+9Brmh6KVItFSiOBOREe7crJWDzi&#10;GjF+7d4FugMRgTh8gqPOxPQDH31uz8hiG0DXiayIdI/rgQASZ6L78JCi+i/9lHV+7vPfAAAA//8D&#10;AFBLAwQUAAYACAAAACEA4etmjuQAAAANAQAADwAAAGRycy9kb3ducmV2LnhtbEyPwU7DMAyG70i8&#10;Q2QkLmhLOti6laYTmoTUQy8baBK3rAlNtcYpTdaVt8ec4GTZ/vT7c76dXMdGM4TWo4RkLoAZrL1u&#10;sZHw/vY6WwMLUaFWnUcj4dsE2Ba3N7nKtL/i3oyH2DAKwZApCTbGPuM81NY4Fea+N0i7Tz84Fakd&#10;Gq4HdaVw1/GFECvuVIt0ware7Kypz4eLkzAeyye9H20cHnZVKcpz9ZV+VFLe300vz8CimeIfDL/6&#10;pA4FOZ38BXVgnYTZYkMk1UQ8blJghKyTNAF2otkyXQrgRc7/f1H8AAAA//8DAFBLAQItABQABgAI&#10;AAAAIQC2gziS/gAAAOEBAAATAAAAAAAAAAAAAAAAAAAAAABbQ29udGVudF9UeXBlc10ueG1sUEsB&#10;Ai0AFAAGAAgAAAAhADj9If/WAAAAlAEAAAsAAAAAAAAAAAAAAAAALwEAAF9yZWxzLy5yZWxzUEsB&#10;Ai0AFAAGAAgAAAAhACX/110bAgAANgQAAA4AAAAAAAAAAAAAAAAALgIAAGRycy9lMm9Eb2MueG1s&#10;UEsBAi0AFAAGAAgAAAAhAOHrZo7kAAAADQEAAA8AAAAAAAAAAAAAAAAAdQQAAGRycy9kb3ducmV2&#10;LnhtbFBLBQYAAAAABAAEAPMAAACGBQAAAAA=&#10;" filled="f" stroked="f" strokeweight=".5pt">
                <v:textbo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v:textbox>
                <w10:wrap anchorx="margin"/>
              </v:shape>
            </w:pict>
          </mc:Fallback>
        </mc:AlternateContent>
      </w:r>
      <w:bookmarkEnd w:id="0"/>
      <w:r w:rsidR="00EE28C0" w:rsidRPr="00120014">
        <w:rPr>
          <w:rFonts w:eastAsia="Roboto"/>
          <w:noProof/>
          <w:lang w:val="en"/>
        </w:rPr>
        <mc:AlternateContent>
          <mc:Choice Requires="wps">
            <w:drawing>
              <wp:anchor distT="0" distB="0" distL="114300" distR="114300" simplePos="0" relativeHeight="251664390" behindDoc="0" locked="0" layoutInCell="1" allowOverlap="1" wp14:anchorId="710F97F9" wp14:editId="7E460FDC">
                <wp:simplePos x="0" y="0"/>
                <wp:positionH relativeFrom="margin">
                  <wp:posOffset>-18415</wp:posOffset>
                </wp:positionH>
                <wp:positionV relativeFrom="paragraph">
                  <wp:posOffset>-6602095</wp:posOffset>
                </wp:positionV>
                <wp:extent cx="5207000" cy="2950845"/>
                <wp:effectExtent l="0" t="0" r="0" b="0"/>
                <wp:wrapNone/>
                <wp:docPr id="1875299112" name="Text Box 1875299112"/>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F97F9" id="Text Box 1875299112" o:spid="_x0000_s1028" type="#_x0000_t202" style="position:absolute;margin-left:-1.45pt;margin-top:-519.85pt;width:410pt;height:232.35pt;z-index:2516643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4QHA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pDGOi6yh3NN+CD313sllTTM8&#10;Ch9eBBLXNDfpNzzToQ1QLzhYnFWAv/52H/OJAopy1pJ2Cu5/bgUqzswPS+TcDsfjKLbkjCfXI3Lw&#10;MrK+jNhtcw8kzyG9FCeTGfODOZoaoXknmS9iVwoJK6l3wWXAo3Mfek3TQ5FqsUhpJDAnwqNdORmL&#10;R1wjxq/du0B3ICIQh09w1JmYfuCjz+0ZWWwD6DqRFZHucT0QQOJMdB8eUlT/pZ+yzs99/hsAAP//&#10;AwBQSwMEFAAGAAgAAAAhAOHrZo7kAAAADQEAAA8AAABkcnMvZG93bnJldi54bWxMj8FOwzAMhu9I&#10;vENkJC5oSzrYupWmE5qE1EMvG2gSt6wJTbXGKU3WlbfHnOBk2f70+3O+nVzHRjOE1qOEZC6AGay9&#10;brGR8P72OlsDC1GhVp1HI+HbBNgWtze5yrS/4t6Mh9gwCsGQKQk2xj7jPNTWOBXmvjdIu08/OBWp&#10;HRquB3WlcNfxhRAr7lSLdMGq3uysqc+Hi5MwHssnvR9tHB52VSnKc/WVflRS3t9NL8/AopniHwy/&#10;+qQOBTmd/AV1YJ2E2WJDJNVEPG5SYISskzQBdqLZMl0K4EXO/39R/AAAAP//AwBQSwECLQAUAAYA&#10;CAAAACEAtoM4kv4AAADhAQAAEwAAAAAAAAAAAAAAAAAAAAAAW0NvbnRlbnRfVHlwZXNdLnhtbFBL&#10;AQItABQABgAIAAAAIQA4/SH/1gAAAJQBAAALAAAAAAAAAAAAAAAAAC8BAABfcmVscy8ucmVsc1BL&#10;AQItABQABgAIAAAAIQAeXv4QHAIAADYEAAAOAAAAAAAAAAAAAAAAAC4CAABkcnMvZTJvRG9jLnht&#10;bFBLAQItABQABgAIAAAAIQDh62aO5AAAAA0BAAAPAAAAAAAAAAAAAAAAAHYEAABkcnMvZG93bnJl&#10;di54bWxQSwUGAAAAAAQABADzAAAAhwUAAAAA&#10;" filled="f" stroked="f" strokeweight=".5pt">
                <v:textbo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v:textbox>
                <w10:wrap anchorx="margin"/>
              </v:shape>
            </w:pict>
          </mc:Fallback>
        </mc:AlternateContent>
      </w:r>
    </w:p>
    <w:p w14:paraId="089787B5" w14:textId="279A99EB" w:rsidR="00A14AB2" w:rsidRPr="0004737B" w:rsidRDefault="00A14AB2" w:rsidP="00EE28C0">
      <w:pPr>
        <w:tabs>
          <w:tab w:val="left" w:pos="1110"/>
        </w:tabs>
      </w:pPr>
    </w:p>
    <w:p w14:paraId="393E0710" w14:textId="77777777" w:rsidR="000C27E8" w:rsidRDefault="000C27E8" w:rsidP="0020445A"/>
    <w:p w14:paraId="29A03211" w14:textId="77777777" w:rsidR="000C27E8" w:rsidRDefault="000C27E8" w:rsidP="0020445A"/>
    <w:p w14:paraId="7561B5D6" w14:textId="77777777" w:rsidR="000C27E8" w:rsidRDefault="000C27E8" w:rsidP="0020445A"/>
    <w:p w14:paraId="010A06A1" w14:textId="77777777" w:rsidR="000C27E8" w:rsidRDefault="000C27E8" w:rsidP="0020445A"/>
    <w:p w14:paraId="209B8D9F" w14:textId="77777777" w:rsidR="000C27E8" w:rsidRDefault="000C27E8" w:rsidP="0020445A"/>
    <w:p w14:paraId="097160E3" w14:textId="77777777" w:rsidR="000C27E8" w:rsidRDefault="000C27E8" w:rsidP="0020445A"/>
    <w:p w14:paraId="25D665A4" w14:textId="77777777" w:rsidR="000C27E8" w:rsidRDefault="000C27E8" w:rsidP="0020445A"/>
    <w:p w14:paraId="5D6B1052" w14:textId="77777777" w:rsidR="000C27E8" w:rsidRDefault="000C27E8" w:rsidP="0020445A"/>
    <w:p w14:paraId="02E232F5" w14:textId="77777777" w:rsidR="000C27E8" w:rsidRDefault="000C27E8" w:rsidP="0020445A"/>
    <w:p w14:paraId="61608F38" w14:textId="77777777" w:rsidR="000C27E8" w:rsidRDefault="000C27E8" w:rsidP="0020445A"/>
    <w:p w14:paraId="0BE66145" w14:textId="77777777" w:rsidR="000C27E8" w:rsidRDefault="000C27E8" w:rsidP="0020445A"/>
    <w:p w14:paraId="2C94F8FC" w14:textId="77777777" w:rsidR="000C27E8" w:rsidRDefault="000C27E8" w:rsidP="0020445A"/>
    <w:p w14:paraId="0348CF3D" w14:textId="77777777" w:rsidR="000C27E8" w:rsidRDefault="000C27E8" w:rsidP="0020445A"/>
    <w:p w14:paraId="72EB2431" w14:textId="77777777" w:rsidR="000C27E8" w:rsidRDefault="000C27E8" w:rsidP="0020445A"/>
    <w:p w14:paraId="2635B9CD" w14:textId="77777777" w:rsidR="000C27E8" w:rsidRDefault="000C27E8" w:rsidP="0020445A"/>
    <w:p w14:paraId="21C3C097" w14:textId="77777777" w:rsidR="000C27E8" w:rsidRDefault="000C27E8" w:rsidP="0020445A"/>
    <w:p w14:paraId="00C6E54A" w14:textId="77777777" w:rsidR="000C27E8" w:rsidRDefault="000C27E8" w:rsidP="0020445A"/>
    <w:p w14:paraId="4B34B03B" w14:textId="77777777" w:rsidR="000C27E8" w:rsidRDefault="000C27E8" w:rsidP="0020445A"/>
    <w:p w14:paraId="6B6A7929" w14:textId="77777777" w:rsidR="000C27E8" w:rsidRDefault="000C27E8" w:rsidP="0020445A"/>
    <w:p w14:paraId="00826D7E" w14:textId="77777777" w:rsidR="000C27E8" w:rsidRDefault="000C27E8" w:rsidP="0020445A"/>
    <w:p w14:paraId="29042522" w14:textId="77777777" w:rsidR="000C27E8" w:rsidRDefault="000C27E8" w:rsidP="0020445A"/>
    <w:p w14:paraId="75E55543" w14:textId="77777777" w:rsidR="000C27E8" w:rsidRDefault="000C27E8" w:rsidP="0020445A"/>
    <w:p w14:paraId="2A1651FC" w14:textId="77777777" w:rsidR="000C27E8" w:rsidRDefault="000C27E8" w:rsidP="0020445A"/>
    <w:p w14:paraId="7161E931" w14:textId="77777777" w:rsidR="000C27E8" w:rsidRDefault="000C27E8" w:rsidP="0020445A"/>
    <w:p w14:paraId="17CB5623" w14:textId="77777777" w:rsidR="000C27E8" w:rsidRDefault="000C27E8" w:rsidP="0020445A"/>
    <w:p w14:paraId="12E2EB61" w14:textId="77777777" w:rsidR="000C27E8" w:rsidRDefault="000C27E8" w:rsidP="0020445A"/>
    <w:p w14:paraId="313C7A88" w14:textId="77777777" w:rsidR="000C27E8" w:rsidRDefault="000C27E8" w:rsidP="0020445A"/>
    <w:p w14:paraId="36B55B60" w14:textId="77777777" w:rsidR="000C27E8" w:rsidRDefault="000C27E8" w:rsidP="0020445A"/>
    <w:p w14:paraId="392A23F3" w14:textId="77777777" w:rsidR="000C27E8" w:rsidRDefault="000C27E8" w:rsidP="0020445A"/>
    <w:p w14:paraId="6837B158" w14:textId="77777777" w:rsidR="000C27E8" w:rsidRDefault="000C27E8" w:rsidP="0020445A"/>
    <w:p w14:paraId="525B097D" w14:textId="77777777" w:rsidR="000C27E8" w:rsidRDefault="000C27E8" w:rsidP="0020445A"/>
    <w:p w14:paraId="3EE0377D" w14:textId="77777777" w:rsidR="000C27E8" w:rsidRDefault="000C27E8" w:rsidP="0020445A"/>
    <w:p w14:paraId="12C45669" w14:textId="77777777" w:rsidR="000C27E8" w:rsidRDefault="000C27E8" w:rsidP="0020445A"/>
    <w:p w14:paraId="095B9EA0" w14:textId="77777777" w:rsidR="000C27E8" w:rsidRDefault="000C27E8" w:rsidP="0020445A"/>
    <w:p w14:paraId="4535E996" w14:textId="77777777" w:rsidR="000C27E8" w:rsidRDefault="000C27E8" w:rsidP="0020445A"/>
    <w:p w14:paraId="310AC031" w14:textId="77777777" w:rsidR="000C27E8" w:rsidRDefault="000C27E8" w:rsidP="0020445A"/>
    <w:p w14:paraId="1D51A789" w14:textId="77777777" w:rsidR="000C27E8" w:rsidRDefault="000C27E8" w:rsidP="0020445A"/>
    <w:p w14:paraId="4CBC0043" w14:textId="77777777" w:rsidR="000C27E8" w:rsidRDefault="000C27E8" w:rsidP="0020445A"/>
    <w:p w14:paraId="66736C61" w14:textId="77777777" w:rsidR="000C27E8" w:rsidRDefault="000C27E8" w:rsidP="0020445A"/>
    <w:p w14:paraId="40724F8A" w14:textId="77777777" w:rsidR="000C27E8" w:rsidRDefault="000C27E8" w:rsidP="0020445A"/>
    <w:p w14:paraId="4A31F9BA" w14:textId="7511A19F" w:rsidR="006E13D6" w:rsidRPr="0020445A" w:rsidRDefault="006E13D6" w:rsidP="0020445A">
      <w:r w:rsidRPr="0020445A">
        <w:tab/>
      </w:r>
    </w:p>
    <w:p w14:paraId="7A462EB5" w14:textId="477D5E9A" w:rsidR="006E13D6" w:rsidRPr="0020445A" w:rsidRDefault="006E13D6" w:rsidP="006E13D6"/>
    <w:p w14:paraId="717AC34C" w14:textId="15A964F9" w:rsidR="006E13D6" w:rsidRPr="0020445A" w:rsidRDefault="006E13D6" w:rsidP="006E13D6"/>
    <w:p w14:paraId="0DA32A08" w14:textId="19494286" w:rsidR="006E13D6" w:rsidRPr="002F399E" w:rsidRDefault="006E13D6" w:rsidP="0020445A">
      <w:pPr>
        <w:pStyle w:val="GuideName"/>
        <w:framePr w:wrap="around"/>
        <w:rPr>
          <w:rFonts w:ascii="Arial" w:hAnsi="Arial" w:cs="Arial"/>
          <w:sz w:val="56"/>
          <w:szCs w:val="56"/>
        </w:rPr>
      </w:pPr>
      <w:r w:rsidRPr="002F399E">
        <w:rPr>
          <w:rFonts w:ascii="Arial" w:hAnsi="Arial" w:cs="Arial"/>
          <w:sz w:val="56"/>
          <w:szCs w:val="56"/>
        </w:rPr>
        <w:lastRenderedPageBreak/>
        <w:t>S</w:t>
      </w:r>
      <w:r w:rsidR="002931B3" w:rsidRPr="002F399E">
        <w:rPr>
          <w:rFonts w:ascii="Arial" w:hAnsi="Arial" w:cs="Arial"/>
          <w:sz w:val="56"/>
          <w:szCs w:val="56"/>
        </w:rPr>
        <w:t xml:space="preserve">olution </w:t>
      </w:r>
      <w:r w:rsidRPr="002F399E">
        <w:rPr>
          <w:rFonts w:ascii="Arial" w:hAnsi="Arial" w:cs="Arial"/>
          <w:sz w:val="56"/>
          <w:szCs w:val="56"/>
        </w:rPr>
        <w:t>D</w:t>
      </w:r>
      <w:r w:rsidR="002931B3" w:rsidRPr="002F399E">
        <w:rPr>
          <w:rFonts w:ascii="Arial" w:hAnsi="Arial" w:cs="Arial"/>
          <w:sz w:val="56"/>
          <w:szCs w:val="56"/>
        </w:rPr>
        <w:t>esign Document</w:t>
      </w:r>
      <w:r w:rsidRPr="002F399E">
        <w:rPr>
          <w:rFonts w:ascii="Arial" w:hAnsi="Arial" w:cs="Arial"/>
          <w:sz w:val="56"/>
          <w:szCs w:val="56"/>
        </w:rPr>
        <w:t xml:space="preserve"> </w:t>
      </w:r>
    </w:p>
    <w:p w14:paraId="00FF828D" w14:textId="77777777" w:rsidR="006E13D6" w:rsidRPr="0020445A" w:rsidRDefault="006E13D6" w:rsidP="006E13D6">
      <w:pPr>
        <w:pStyle w:val="Subtitle"/>
      </w:pPr>
    </w:p>
    <w:p w14:paraId="77E1ECCE" w14:textId="77777777" w:rsidR="002F399E" w:rsidRDefault="002F399E" w:rsidP="0020445A">
      <w:pPr>
        <w:pStyle w:val="Subtitle"/>
        <w:rPr>
          <w:rFonts w:ascii="Arial Narrow" w:hAnsi="Arial Narrow"/>
        </w:rPr>
      </w:pPr>
    </w:p>
    <w:p w14:paraId="7DC4D438" w14:textId="77777777" w:rsidR="002F399E" w:rsidRDefault="002F399E" w:rsidP="0020445A">
      <w:pPr>
        <w:pStyle w:val="Subtitle"/>
        <w:rPr>
          <w:rFonts w:ascii="Arial Narrow" w:hAnsi="Arial Narrow"/>
        </w:rPr>
      </w:pPr>
    </w:p>
    <w:p w14:paraId="65401E22" w14:textId="3146A215" w:rsidR="006E13D6" w:rsidRPr="00275100" w:rsidRDefault="006E13D6" w:rsidP="0020445A">
      <w:pPr>
        <w:pStyle w:val="Subtitle"/>
        <w:rPr>
          <w:rFonts w:cs="Arial"/>
        </w:rPr>
      </w:pPr>
      <w:r w:rsidRPr="00275100">
        <w:rPr>
          <w:rFonts w:cs="Arial"/>
        </w:rPr>
        <w:t>Technical and solution design for Your process</w:t>
      </w:r>
    </w:p>
    <w:p w14:paraId="67D0E00F" w14:textId="77777777" w:rsidR="006E13D6" w:rsidRPr="0020445A" w:rsidRDefault="006E13D6" w:rsidP="0020445A">
      <w:pPr>
        <w:pStyle w:val="Subtitle"/>
      </w:pPr>
    </w:p>
    <w:p w14:paraId="53307F5B" w14:textId="77777777" w:rsidR="006E13D6" w:rsidRPr="0020445A" w:rsidRDefault="006E13D6" w:rsidP="0020445A">
      <w:pPr>
        <w:pStyle w:val="Subtitle"/>
      </w:pPr>
    </w:p>
    <w:p w14:paraId="0692B315" w14:textId="77777777" w:rsidR="006E13D6" w:rsidRPr="0020445A" w:rsidRDefault="006E13D6" w:rsidP="00004E9D">
      <w:pPr>
        <w:pStyle w:val="Heading2"/>
      </w:pPr>
      <w:bookmarkStart w:id="1" w:name="_Toc204013689"/>
      <w:r w:rsidRPr="0020445A">
        <w:t>Revision History</w:t>
      </w:r>
      <w:bookmarkEnd w:id="1"/>
    </w:p>
    <w:p w14:paraId="01A72E98" w14:textId="77777777" w:rsidR="006E13D6" w:rsidRPr="00352126" w:rsidRDefault="006E13D6" w:rsidP="006E13D6">
      <w:pPr>
        <w:rPr>
          <w:rFonts w:cs="Arial"/>
          <w:b/>
          <w:color w:val="58595B"/>
          <w:spacing w:val="-5"/>
          <w:sz w:val="18"/>
          <w:szCs w:val="18"/>
          <w:lang w:bidi="ar-SA"/>
        </w:rPr>
      </w:pPr>
    </w:p>
    <w:p w14:paraId="05B31E31" w14:textId="77777777" w:rsidR="006E13D6" w:rsidRPr="0020445A" w:rsidRDefault="006E13D6" w:rsidP="006E13D6">
      <w:pPr>
        <w:rPr>
          <w:rFonts w:eastAsia="Arial Unicode MS"/>
        </w:rPr>
      </w:pPr>
    </w:p>
    <w:p w14:paraId="4399EE48" w14:textId="77777777" w:rsidR="006E13D6" w:rsidRPr="0020445A" w:rsidRDefault="006E13D6" w:rsidP="006E13D6">
      <w:pPr>
        <w:rPr>
          <w:rFonts w:eastAsia="Arial Unicode MS"/>
        </w:rPr>
      </w:pPr>
    </w:p>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709"/>
        <w:gridCol w:w="1564"/>
        <w:gridCol w:w="993"/>
        <w:gridCol w:w="4819"/>
        <w:gridCol w:w="1226"/>
      </w:tblGrid>
      <w:tr w:rsidR="002F399E" w:rsidRPr="00477BA7" w14:paraId="621F54AD" w14:textId="77777777" w:rsidTr="002F399E">
        <w:trPr>
          <w:trHeight w:val="360"/>
        </w:trP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14:paraId="5040F943" w14:textId="2DA5EBC5" w:rsidR="002F399E" w:rsidRPr="00EB6E16" w:rsidRDefault="002F399E" w:rsidP="006D3844">
            <w:pPr>
              <w:rPr>
                <w:rFonts w:cs="Arial"/>
                <w:b/>
                <w:color w:val="58595B"/>
                <w:spacing w:val="-5"/>
                <w:sz w:val="18"/>
                <w:szCs w:val="18"/>
              </w:rPr>
            </w:pPr>
            <w:r>
              <w:rPr>
                <w:rFonts w:cs="Arial"/>
                <w:b/>
                <w:bCs/>
                <w:color w:val="58595B"/>
                <w:spacing w:val="-5"/>
                <w:sz w:val="18"/>
                <w:szCs w:val="18"/>
              </w:rPr>
              <w:t>R</w:t>
            </w:r>
            <w:r>
              <w:rPr>
                <w:rFonts w:cs="Arial"/>
                <w:b/>
                <w:bCs/>
                <w:spacing w:val="-5"/>
                <w:sz w:val="18"/>
                <w:szCs w:val="18"/>
              </w:rPr>
              <w:t>ev. #</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14:paraId="67A76EDE" w14:textId="187DC6DF" w:rsidR="002F399E" w:rsidRPr="00EB6E16" w:rsidRDefault="002F399E" w:rsidP="006D3844">
            <w:pPr>
              <w:jc w:val="center"/>
              <w:rPr>
                <w:rFonts w:cs="Arial"/>
                <w:b/>
                <w:color w:val="58595B"/>
                <w:spacing w:val="-5"/>
                <w:sz w:val="18"/>
                <w:szCs w:val="18"/>
              </w:rPr>
            </w:pPr>
            <w:r>
              <w:rPr>
                <w:rFonts w:cs="Arial"/>
                <w:b/>
                <w:bCs/>
                <w:color w:val="58595B"/>
                <w:spacing w:val="-5"/>
                <w:sz w:val="18"/>
                <w:szCs w:val="18"/>
              </w:rPr>
              <w:t>D</w:t>
            </w:r>
            <w:r>
              <w:rPr>
                <w:rFonts w:cs="Arial"/>
                <w:b/>
                <w:bCs/>
                <w:spacing w:val="-5"/>
                <w:sz w:val="18"/>
                <w:szCs w:val="18"/>
              </w:rPr>
              <w:t>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14:paraId="1D5535FC" w14:textId="00A28BAE"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14:paraId="6904B745" w14:textId="3192625D"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evision 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14:paraId="74F7D124" w14:textId="751398E0" w:rsidR="002F399E" w:rsidRPr="00EB6E16" w:rsidRDefault="002F399E" w:rsidP="006D3844">
            <w:pPr>
              <w:jc w:val="center"/>
              <w:rPr>
                <w:rFonts w:cs="Arial"/>
                <w:b/>
                <w:bCs/>
                <w:color w:val="58595B"/>
                <w:spacing w:val="-5"/>
                <w:sz w:val="18"/>
                <w:szCs w:val="18"/>
              </w:rPr>
            </w:pPr>
            <w:r>
              <w:rPr>
                <w:rFonts w:cs="Arial"/>
                <w:b/>
                <w:bCs/>
                <w:color w:val="58595B"/>
                <w:spacing w:val="-5"/>
                <w:sz w:val="18"/>
                <w:szCs w:val="18"/>
              </w:rPr>
              <w:t>A</w:t>
            </w:r>
            <w:r>
              <w:rPr>
                <w:rFonts w:cs="Arial"/>
                <w:b/>
                <w:bCs/>
                <w:spacing w:val="-5"/>
                <w:sz w:val="18"/>
                <w:szCs w:val="18"/>
              </w:rPr>
              <w:t>uthor/Editor</w:t>
            </w:r>
          </w:p>
        </w:tc>
      </w:tr>
      <w:tr w:rsidR="002F399E" w:rsidRPr="00477BA7" w14:paraId="7E22D91F" w14:textId="77777777" w:rsidTr="002F399E">
        <w:trPr>
          <w:trHeight w:val="360"/>
        </w:trPr>
        <w:tc>
          <w:tcPr>
            <w:tcW w:w="709"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670061C3" w14:textId="52858A9F" w:rsidR="002F399E" w:rsidRPr="002F399E" w:rsidRDefault="002F399E" w:rsidP="006D3844">
            <w:pPr>
              <w:rPr>
                <w:rFonts w:cs="Arial"/>
                <w:spacing w:val="-5"/>
                <w:sz w:val="18"/>
                <w:szCs w:val="18"/>
              </w:rPr>
            </w:pPr>
            <w:r>
              <w:rPr>
                <w:rFonts w:cs="Arial"/>
                <w:color w:val="58595B"/>
                <w:spacing w:val="-5"/>
                <w:sz w:val="18"/>
                <w:szCs w:val="18"/>
              </w:rPr>
              <w:t>1</w:t>
            </w:r>
          </w:p>
        </w:tc>
        <w:tc>
          <w:tcPr>
            <w:tcW w:w="1564"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14B36BC8" w14:textId="7BA128EF" w:rsidR="002F399E" w:rsidRPr="008A7F05" w:rsidRDefault="002F399E" w:rsidP="006D3844">
            <w:pPr>
              <w:pStyle w:val="Chartcopy"/>
            </w:pPr>
          </w:p>
        </w:tc>
        <w:tc>
          <w:tcPr>
            <w:tcW w:w="993"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423A8763" w14:textId="60AD83AB" w:rsidR="002F399E" w:rsidRPr="008A7F05" w:rsidRDefault="002F399E" w:rsidP="006D3844">
            <w:pPr>
              <w:pStyle w:val="Chartcopy"/>
            </w:pPr>
          </w:p>
        </w:tc>
        <w:tc>
          <w:tcPr>
            <w:tcW w:w="4819" w:type="dxa"/>
            <w:tcBorders>
              <w:top w:val="single" w:sz="24" w:space="0" w:color="58595B"/>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5A68AF7D" w14:textId="7BA76A7F" w:rsidR="002F399E" w:rsidRPr="008A7F05" w:rsidRDefault="002F399E" w:rsidP="006D3844">
            <w:pPr>
              <w:pStyle w:val="Chartcopy"/>
            </w:pPr>
          </w:p>
        </w:tc>
        <w:tc>
          <w:tcPr>
            <w:tcW w:w="1226" w:type="dxa"/>
            <w:tcBorders>
              <w:top w:val="single" w:sz="24" w:space="0" w:color="FA4616"/>
              <w:left w:val="single" w:sz="8" w:space="0" w:color="DFE3E3"/>
              <w:bottom w:val="single" w:sz="8" w:space="0" w:color="DFE3E3"/>
              <w:right w:val="single" w:sz="4" w:space="0" w:color="808080" w:themeColor="background1" w:themeShade="80"/>
            </w:tcBorders>
            <w:shd w:val="clear" w:color="auto" w:fill="F6F6F6"/>
            <w:vAlign w:val="center"/>
          </w:tcPr>
          <w:p w14:paraId="7D213608" w14:textId="119E2969" w:rsidR="002F399E" w:rsidRPr="008A7F05" w:rsidRDefault="002F399E" w:rsidP="006D3844">
            <w:pPr>
              <w:pStyle w:val="Chartcopy"/>
            </w:pPr>
          </w:p>
        </w:tc>
      </w:tr>
      <w:tr w:rsidR="002F399E" w:rsidRPr="00477BA7" w14:paraId="43C5E1B0" w14:textId="77777777" w:rsidTr="002F399E">
        <w:trPr>
          <w:trHeight w:val="360"/>
        </w:trPr>
        <w:tc>
          <w:tcPr>
            <w:tcW w:w="709"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vAlign w:val="center"/>
          </w:tcPr>
          <w:p w14:paraId="19F08329" w14:textId="58020821" w:rsidR="002F399E" w:rsidRPr="00EB6E16" w:rsidRDefault="002F399E" w:rsidP="006D3844">
            <w:pPr>
              <w:rPr>
                <w:rFonts w:cs="Arial"/>
                <w:b/>
                <w:color w:val="58595B"/>
                <w:spacing w:val="-5"/>
                <w:sz w:val="18"/>
                <w:szCs w:val="18"/>
              </w:rPr>
            </w:pPr>
            <w:r>
              <w:rPr>
                <w:rFonts w:cs="Arial"/>
                <w:b/>
                <w:color w:val="58595B"/>
                <w:spacing w:val="-5"/>
                <w:sz w:val="18"/>
                <w:szCs w:val="18"/>
              </w:rPr>
              <w:t>2</w:t>
            </w:r>
          </w:p>
        </w:tc>
        <w:tc>
          <w:tcPr>
            <w:tcW w:w="1564"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3AE469FA" w14:textId="619B00D5" w:rsidR="002F399E" w:rsidRPr="008A7F05" w:rsidRDefault="002F399E" w:rsidP="006D3844">
            <w:pPr>
              <w:pStyle w:val="Chartcopy"/>
            </w:pPr>
          </w:p>
        </w:tc>
        <w:tc>
          <w:tcPr>
            <w:tcW w:w="993"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67C26A7E" w14:textId="5CDB3C09" w:rsidR="002F399E" w:rsidRPr="008A7F05" w:rsidRDefault="002F399E" w:rsidP="006D3844">
            <w:pPr>
              <w:pStyle w:val="Chartcopy"/>
            </w:pPr>
          </w:p>
        </w:tc>
        <w:tc>
          <w:tcPr>
            <w:tcW w:w="4819"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287C5956" w14:textId="4ADB5F13" w:rsidR="002F399E" w:rsidRPr="008A7F05" w:rsidRDefault="002F399E" w:rsidP="006D3844">
            <w:pPr>
              <w:pStyle w:val="Chartcopy"/>
            </w:pPr>
          </w:p>
        </w:tc>
        <w:tc>
          <w:tcPr>
            <w:tcW w:w="1226" w:type="dxa"/>
            <w:tcBorders>
              <w:top w:val="single" w:sz="8" w:space="0" w:color="DFE3E3"/>
              <w:left w:val="single" w:sz="8" w:space="0" w:color="DFE3E3"/>
              <w:bottom w:val="single" w:sz="8" w:space="0" w:color="DFE3E3"/>
              <w:right w:val="single" w:sz="4" w:space="0" w:color="808080" w:themeColor="background1" w:themeShade="80"/>
            </w:tcBorders>
            <w:vAlign w:val="center"/>
          </w:tcPr>
          <w:p w14:paraId="457C11DB" w14:textId="76DB01A7" w:rsidR="002F399E" w:rsidRPr="008A7F05" w:rsidRDefault="002F399E" w:rsidP="006D3844">
            <w:pPr>
              <w:pStyle w:val="Chartcopy"/>
            </w:pPr>
          </w:p>
        </w:tc>
      </w:tr>
      <w:tr w:rsidR="002F399E" w:rsidRPr="00477BA7" w14:paraId="5D05FD3A" w14:textId="77777777" w:rsidTr="002F399E">
        <w:trPr>
          <w:trHeight w:val="360"/>
        </w:trPr>
        <w:tc>
          <w:tcPr>
            <w:tcW w:w="709"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197002B1" w14:textId="55D85E43" w:rsidR="002F399E" w:rsidRPr="00EB6E16" w:rsidRDefault="002F399E" w:rsidP="006D3844">
            <w:pPr>
              <w:rPr>
                <w:rFonts w:cs="Arial"/>
                <w:b/>
                <w:color w:val="58595B"/>
                <w:spacing w:val="-5"/>
                <w:sz w:val="18"/>
                <w:szCs w:val="18"/>
              </w:rPr>
            </w:pPr>
            <w:r>
              <w:rPr>
                <w:rFonts w:cs="Arial"/>
                <w:b/>
                <w:color w:val="58595B"/>
                <w:spacing w:val="-5"/>
                <w:sz w:val="18"/>
                <w:szCs w:val="18"/>
              </w:rPr>
              <w:t>3</w:t>
            </w:r>
          </w:p>
        </w:tc>
        <w:tc>
          <w:tcPr>
            <w:tcW w:w="1564"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79240D66" w14:textId="0F6AB4C7" w:rsidR="002F399E" w:rsidRPr="008A7F05" w:rsidRDefault="002F399E" w:rsidP="006D3844">
            <w:pPr>
              <w:pStyle w:val="Chartcopy"/>
            </w:pPr>
          </w:p>
        </w:tc>
        <w:tc>
          <w:tcPr>
            <w:tcW w:w="993"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7722FEBB" w14:textId="5676320B" w:rsidR="002F399E" w:rsidRPr="008A7F05" w:rsidRDefault="002F399E" w:rsidP="006D3844">
            <w:pPr>
              <w:pStyle w:val="Chartcopy"/>
            </w:pPr>
          </w:p>
        </w:tc>
        <w:tc>
          <w:tcPr>
            <w:tcW w:w="4819"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149355BB" w14:textId="35714BD0" w:rsidR="002F399E" w:rsidRPr="008A7F05" w:rsidRDefault="002F399E" w:rsidP="006D3844">
            <w:pPr>
              <w:pStyle w:val="Chartcopy"/>
            </w:pPr>
          </w:p>
        </w:tc>
        <w:tc>
          <w:tcPr>
            <w:tcW w:w="1226"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vAlign w:val="center"/>
          </w:tcPr>
          <w:p w14:paraId="734C9BE8" w14:textId="31160958" w:rsidR="002F399E" w:rsidRPr="008A7F05" w:rsidRDefault="002F399E" w:rsidP="006D3844">
            <w:pPr>
              <w:pStyle w:val="Chartcopy"/>
            </w:pPr>
          </w:p>
        </w:tc>
      </w:tr>
      <w:tr w:rsidR="002F399E" w:rsidRPr="00477BA7" w14:paraId="6665474B" w14:textId="77777777" w:rsidTr="002F399E">
        <w:trPr>
          <w:trHeight w:val="360"/>
        </w:trPr>
        <w:tc>
          <w:tcPr>
            <w:tcW w:w="709"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49D09447" w14:textId="68A51770" w:rsidR="002F399E" w:rsidRDefault="002F399E" w:rsidP="006D3844">
            <w:pPr>
              <w:rPr>
                <w:rFonts w:cs="Arial"/>
                <w:b/>
                <w:color w:val="58595B"/>
                <w:spacing w:val="-5"/>
                <w:sz w:val="18"/>
                <w:szCs w:val="18"/>
              </w:rPr>
            </w:pPr>
            <w:r>
              <w:rPr>
                <w:rFonts w:cs="Arial"/>
                <w:b/>
                <w:color w:val="58595B"/>
                <w:spacing w:val="-5"/>
                <w:sz w:val="18"/>
                <w:szCs w:val="18"/>
              </w:rPr>
              <w:t>4</w:t>
            </w:r>
          </w:p>
        </w:tc>
        <w:tc>
          <w:tcPr>
            <w:tcW w:w="1564"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61D54B72" w14:textId="07A04035" w:rsidR="002F399E" w:rsidRPr="008A7F05" w:rsidRDefault="002F399E" w:rsidP="006D3844">
            <w:pPr>
              <w:pStyle w:val="Chartcopy"/>
            </w:pPr>
          </w:p>
        </w:tc>
        <w:tc>
          <w:tcPr>
            <w:tcW w:w="993"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4EBC4495" w14:textId="1E38E46F" w:rsidR="002F399E" w:rsidRPr="008A7F05" w:rsidRDefault="002F399E" w:rsidP="006D3844">
            <w:pPr>
              <w:pStyle w:val="Chartcopy"/>
            </w:pPr>
          </w:p>
        </w:tc>
        <w:tc>
          <w:tcPr>
            <w:tcW w:w="4819"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279FDEBF" w14:textId="5CD97A62" w:rsidR="002F399E" w:rsidRPr="008A7F05" w:rsidRDefault="002F399E" w:rsidP="006D3844">
            <w:pPr>
              <w:pStyle w:val="Chartcopy"/>
            </w:pPr>
          </w:p>
        </w:tc>
        <w:tc>
          <w:tcPr>
            <w:tcW w:w="1226"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vAlign w:val="center"/>
          </w:tcPr>
          <w:p w14:paraId="3B311E54" w14:textId="78C947EE" w:rsidR="002F399E" w:rsidRPr="008A7F05" w:rsidRDefault="002F399E" w:rsidP="006D3844">
            <w:pPr>
              <w:pStyle w:val="Chartcopy"/>
            </w:pPr>
          </w:p>
        </w:tc>
      </w:tr>
      <w:tr w:rsidR="002F399E" w:rsidRPr="00477BA7" w14:paraId="3FDE8816" w14:textId="77777777" w:rsidTr="002F399E">
        <w:trPr>
          <w:trHeight w:val="360"/>
        </w:trPr>
        <w:tc>
          <w:tcPr>
            <w:tcW w:w="709"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66CECB9" w14:textId="612B1B72" w:rsidR="002F399E" w:rsidRDefault="002F399E" w:rsidP="006D3844">
            <w:pPr>
              <w:rPr>
                <w:rFonts w:cs="Arial"/>
                <w:b/>
                <w:color w:val="58595B"/>
                <w:spacing w:val="-5"/>
                <w:sz w:val="18"/>
                <w:szCs w:val="18"/>
              </w:rPr>
            </w:pPr>
          </w:p>
        </w:tc>
        <w:tc>
          <w:tcPr>
            <w:tcW w:w="1564"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2BC2654D" w14:textId="111B58D2" w:rsidR="002F399E" w:rsidRPr="008A7F05" w:rsidRDefault="002F399E" w:rsidP="006D3844">
            <w:pPr>
              <w:pStyle w:val="Chartcopy"/>
            </w:pPr>
          </w:p>
        </w:tc>
        <w:tc>
          <w:tcPr>
            <w:tcW w:w="993"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BB50A9F" w14:textId="60E37564" w:rsidR="002F399E" w:rsidRPr="008A7F05" w:rsidRDefault="002F399E" w:rsidP="006D3844">
            <w:pPr>
              <w:pStyle w:val="Chartcopy"/>
            </w:pPr>
          </w:p>
        </w:tc>
        <w:tc>
          <w:tcPr>
            <w:tcW w:w="4819"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4B6552D3" w14:textId="070EE13C" w:rsidR="002F399E" w:rsidRPr="008A7F05" w:rsidRDefault="002F399E" w:rsidP="006D3844">
            <w:pPr>
              <w:pStyle w:val="Chartcopy"/>
            </w:pPr>
          </w:p>
        </w:tc>
        <w:tc>
          <w:tcPr>
            <w:tcW w:w="1226"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vAlign w:val="center"/>
          </w:tcPr>
          <w:p w14:paraId="0927330F" w14:textId="0EA26524" w:rsidR="002F399E" w:rsidRPr="008A7F05" w:rsidRDefault="002F399E" w:rsidP="006D3844">
            <w:pPr>
              <w:pStyle w:val="Chartcopy"/>
            </w:pPr>
          </w:p>
        </w:tc>
      </w:tr>
    </w:tbl>
    <w:p w14:paraId="03571324" w14:textId="77777777" w:rsidR="006E13D6" w:rsidRPr="0020445A" w:rsidRDefault="006E13D6" w:rsidP="006E13D6">
      <w:pPr>
        <w:rPr>
          <w:rFonts w:eastAsia="Arial Unicode MS"/>
        </w:rPr>
      </w:pPr>
    </w:p>
    <w:p w14:paraId="3E85EB2C" w14:textId="2E7511D3" w:rsidR="006E13D6" w:rsidRPr="0020445A" w:rsidRDefault="00024761" w:rsidP="00004E9D">
      <w:pPr>
        <w:jc w:val="center"/>
        <w:rPr>
          <w:rFonts w:eastAsia="Arial Unicode MS"/>
        </w:rPr>
      </w:pPr>
      <w:r w:rsidRPr="0020445A">
        <w:rPr>
          <w:rFonts w:eastAsia="Arial Unicode MS"/>
        </w:rPr>
        <w:t>&lt;customer logo here&gt;</w:t>
      </w:r>
    </w:p>
    <w:p w14:paraId="329BDF70" w14:textId="77777777" w:rsidR="006E13D6" w:rsidRPr="0020445A" w:rsidRDefault="006E13D6" w:rsidP="006E13D6">
      <w:pPr>
        <w:rPr>
          <w:rFonts w:eastAsia="Arial Unicode MS"/>
        </w:rPr>
      </w:pPr>
    </w:p>
    <w:p w14:paraId="20D7871C" w14:textId="77777777" w:rsidR="006E13D6" w:rsidRPr="0020445A" w:rsidRDefault="006E13D6" w:rsidP="006E13D6">
      <w:pPr>
        <w:rPr>
          <w:rFonts w:eastAsia="Arial Unicode MS"/>
        </w:rPr>
      </w:pPr>
    </w:p>
    <w:p w14:paraId="0766F23A" w14:textId="77777777" w:rsidR="006E13D6" w:rsidRPr="0020445A" w:rsidRDefault="006E13D6" w:rsidP="006E13D6">
      <w:pPr>
        <w:rPr>
          <w:rFonts w:eastAsia="Arial Unicode MS"/>
        </w:rPr>
      </w:pPr>
    </w:p>
    <w:p w14:paraId="6186EE99" w14:textId="77777777" w:rsidR="000F3804" w:rsidRPr="0020445A" w:rsidRDefault="000F3804" w:rsidP="006E13D6">
      <w:pPr>
        <w:rPr>
          <w:rFonts w:eastAsia="Arial Unicode MS"/>
        </w:rPr>
      </w:pPr>
    </w:p>
    <w:p w14:paraId="0B91CFC9" w14:textId="77777777" w:rsidR="000F3804" w:rsidRPr="0020445A" w:rsidRDefault="000F3804" w:rsidP="006E13D6">
      <w:pPr>
        <w:rPr>
          <w:rFonts w:eastAsia="Arial Unicode MS"/>
        </w:rPr>
      </w:pPr>
    </w:p>
    <w:p w14:paraId="02D217AC" w14:textId="77777777" w:rsidR="000F3804" w:rsidRPr="0020445A" w:rsidRDefault="000F3804" w:rsidP="006E13D6">
      <w:pPr>
        <w:rPr>
          <w:rFonts w:eastAsia="Arial Unicode MS"/>
        </w:rPr>
      </w:pPr>
    </w:p>
    <w:p w14:paraId="299AACD6" w14:textId="77777777" w:rsidR="000F3804" w:rsidRPr="0020445A" w:rsidRDefault="000F3804" w:rsidP="006E13D6">
      <w:pPr>
        <w:rPr>
          <w:rFonts w:eastAsia="Arial Unicode MS"/>
        </w:rPr>
      </w:pPr>
    </w:p>
    <w:p w14:paraId="517F166F" w14:textId="77777777" w:rsidR="000F3804" w:rsidRPr="0020445A" w:rsidRDefault="000F3804" w:rsidP="006E13D6">
      <w:pPr>
        <w:rPr>
          <w:rFonts w:eastAsia="Arial Unicode MS"/>
        </w:rPr>
      </w:pPr>
    </w:p>
    <w:p w14:paraId="10A47E82" w14:textId="77777777" w:rsidR="000F3804" w:rsidRDefault="000F3804" w:rsidP="006E13D6">
      <w:pPr>
        <w:rPr>
          <w:rFonts w:eastAsia="Arial Unicode MS"/>
        </w:rPr>
      </w:pPr>
    </w:p>
    <w:p w14:paraId="052AF73A" w14:textId="77777777" w:rsidR="00352126" w:rsidRDefault="00352126" w:rsidP="006E13D6">
      <w:pPr>
        <w:rPr>
          <w:rFonts w:eastAsia="Arial Unicode MS"/>
        </w:rPr>
      </w:pPr>
    </w:p>
    <w:p w14:paraId="30294046" w14:textId="77777777" w:rsidR="00352126" w:rsidRDefault="00352126" w:rsidP="006E13D6">
      <w:pPr>
        <w:rPr>
          <w:rFonts w:eastAsia="Arial Unicode MS"/>
        </w:rPr>
      </w:pPr>
    </w:p>
    <w:p w14:paraId="6A2B3142" w14:textId="77777777" w:rsidR="00352126" w:rsidRDefault="00352126" w:rsidP="006E13D6">
      <w:pPr>
        <w:rPr>
          <w:rFonts w:eastAsia="Arial Unicode MS"/>
        </w:rPr>
      </w:pPr>
    </w:p>
    <w:p w14:paraId="252DD093" w14:textId="0249C4AA" w:rsidR="00352126" w:rsidRDefault="002F399E" w:rsidP="006E13D6">
      <w:pPr>
        <w:rPr>
          <w:rFonts w:eastAsia="Arial Unicode MS"/>
        </w:rPr>
      </w:pPr>
      <w:r>
        <w:rPr>
          <w:noProof/>
        </w:rPr>
        <w:drawing>
          <wp:anchor distT="0" distB="0" distL="114300" distR="114300" simplePos="0" relativeHeight="251660294" behindDoc="1" locked="0" layoutInCell="1" allowOverlap="1" wp14:anchorId="1FAFFD9C" wp14:editId="7B7D4BFD">
            <wp:simplePos x="0" y="0"/>
            <wp:positionH relativeFrom="page">
              <wp:posOffset>3227705</wp:posOffset>
            </wp:positionH>
            <wp:positionV relativeFrom="paragraph">
              <wp:posOffset>14605</wp:posOffset>
            </wp:positionV>
            <wp:extent cx="989700" cy="494850"/>
            <wp:effectExtent l="0" t="0" r="1270" b="635"/>
            <wp:wrapNone/>
            <wp:docPr id="50004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96DAC541-7B7A-43D3-8B79-37D633B846F1}">
                          <asvg:svgBlip xmlns:asvg="http://schemas.microsoft.com/office/drawing/2016/SVG/main" r:embed="rId12"/>
                        </a:ext>
                      </a:extLst>
                    </a:blip>
                    <a:stretch>
                      <a:fillRect/>
                    </a:stretch>
                  </pic:blipFill>
                  <pic:spPr>
                    <a:xfrm>
                      <a:off x="0" y="0"/>
                      <a:ext cx="989700" cy="494850"/>
                    </a:xfrm>
                    <a:prstGeom prst="rect">
                      <a:avLst/>
                    </a:prstGeom>
                  </pic:spPr>
                </pic:pic>
              </a:graphicData>
            </a:graphic>
            <wp14:sizeRelH relativeFrom="page">
              <wp14:pctWidth>0</wp14:pctWidth>
            </wp14:sizeRelH>
            <wp14:sizeRelV relativeFrom="page">
              <wp14:pctHeight>0</wp14:pctHeight>
            </wp14:sizeRelV>
          </wp:anchor>
        </w:drawing>
      </w:r>
    </w:p>
    <w:p w14:paraId="575FACD1" w14:textId="77777777" w:rsidR="00352126" w:rsidRDefault="00352126" w:rsidP="006E13D6">
      <w:pPr>
        <w:rPr>
          <w:rFonts w:eastAsia="Arial Unicode MS"/>
        </w:rPr>
      </w:pPr>
    </w:p>
    <w:p w14:paraId="18AC1C23" w14:textId="77777777" w:rsidR="00352126" w:rsidRDefault="00352126" w:rsidP="006E13D6">
      <w:pPr>
        <w:rPr>
          <w:rFonts w:eastAsia="Arial Unicode MS"/>
        </w:rPr>
      </w:pPr>
    </w:p>
    <w:p w14:paraId="6F7E0205" w14:textId="22C2A32B" w:rsidR="00352126" w:rsidRDefault="00352126" w:rsidP="006E13D6">
      <w:pPr>
        <w:rPr>
          <w:rFonts w:eastAsia="Arial Unicode MS"/>
        </w:rPr>
      </w:pPr>
    </w:p>
    <w:p w14:paraId="07E7AFB9" w14:textId="77777777" w:rsidR="00352126" w:rsidRDefault="00352126" w:rsidP="006E13D6">
      <w:pPr>
        <w:rPr>
          <w:rFonts w:eastAsia="Arial Unicode MS"/>
        </w:rPr>
      </w:pPr>
    </w:p>
    <w:p w14:paraId="4C837C87" w14:textId="57FAA797" w:rsidR="00352126" w:rsidRDefault="00352126" w:rsidP="006E13D6">
      <w:pPr>
        <w:rPr>
          <w:rFonts w:eastAsia="Arial Unicode MS"/>
        </w:rPr>
      </w:pPr>
    </w:p>
    <w:p w14:paraId="0A82DDCD" w14:textId="77777777" w:rsidR="00352126" w:rsidRPr="0020445A" w:rsidRDefault="00352126" w:rsidP="006E13D6">
      <w:pPr>
        <w:rPr>
          <w:rFonts w:eastAsia="Arial Unicode MS"/>
        </w:rPr>
      </w:pPr>
    </w:p>
    <w:p w14:paraId="42D6382C" w14:textId="77777777" w:rsidR="000F3804" w:rsidRPr="0020445A" w:rsidRDefault="000F3804" w:rsidP="006E13D6">
      <w:pPr>
        <w:rPr>
          <w:rFonts w:eastAsia="Arial Unicode MS"/>
        </w:rPr>
      </w:pPr>
    </w:p>
    <w:p w14:paraId="3D671702" w14:textId="77777777" w:rsidR="000F3804" w:rsidRPr="0020445A" w:rsidRDefault="000F3804" w:rsidP="006E13D6">
      <w:pPr>
        <w:rPr>
          <w:rFonts w:eastAsia="Arial Unicode MS"/>
        </w:rPr>
      </w:pPr>
    </w:p>
    <w:p w14:paraId="59EFF216" w14:textId="3EAB9B7C" w:rsidR="000F3804" w:rsidRPr="0020445A" w:rsidRDefault="000F3804" w:rsidP="006E13D6">
      <w:pPr>
        <w:rPr>
          <w:rFonts w:eastAsia="Arial Unicode MS"/>
        </w:rPr>
      </w:pPr>
    </w:p>
    <w:p w14:paraId="25975B90" w14:textId="77777777" w:rsidR="000F3804" w:rsidRPr="0020445A" w:rsidRDefault="000F3804" w:rsidP="006E13D6">
      <w:pPr>
        <w:rPr>
          <w:rFonts w:eastAsia="Arial Unicode MS"/>
        </w:rPr>
      </w:pPr>
    </w:p>
    <w:p w14:paraId="375610B7" w14:textId="77777777" w:rsidR="000F3804" w:rsidRPr="0020445A" w:rsidRDefault="000F3804" w:rsidP="006E13D6">
      <w:pPr>
        <w:rPr>
          <w:rFonts w:eastAsia="Arial Unicode MS"/>
        </w:rPr>
      </w:pPr>
    </w:p>
    <w:p w14:paraId="13673F44" w14:textId="3F81FCC0" w:rsidR="006E13D6" w:rsidRPr="0020445A" w:rsidRDefault="006E13D6" w:rsidP="006E13D6">
      <w:pPr>
        <w:rPr>
          <w:rFonts w:eastAsia="Arial Unicode MS"/>
        </w:rPr>
      </w:pPr>
    </w:p>
    <w:p w14:paraId="49A99567" w14:textId="42CA3BD7" w:rsidR="00834A34" w:rsidRPr="0020445A" w:rsidRDefault="00834A34" w:rsidP="006E13D6">
      <w:pPr>
        <w:rPr>
          <w:rFonts w:eastAsia="Arial Unicode MS"/>
        </w:rPr>
      </w:pPr>
    </w:p>
    <w:p w14:paraId="5CD5A693" w14:textId="4BAE8C50" w:rsidR="00834A34" w:rsidRPr="0020445A" w:rsidRDefault="00834A34" w:rsidP="006E13D6">
      <w:pPr>
        <w:rPr>
          <w:rFonts w:eastAsia="Arial Unicode MS"/>
        </w:rPr>
      </w:pPr>
    </w:p>
    <w:p w14:paraId="7AF2BCE9" w14:textId="0A60181A" w:rsidR="006E13D6" w:rsidRPr="0020445A" w:rsidRDefault="006E13D6" w:rsidP="0020445A">
      <w:pPr>
        <w:rPr>
          <w:rFonts w:eastAsia="Arial Unicode MS"/>
        </w:rPr>
      </w:pPr>
    </w:p>
    <w:sdt>
      <w:sdtPr>
        <w:rPr>
          <w:rFonts w:ascii="Arial" w:eastAsia="Times New Roman" w:hAnsi="Arial" w:cs="Times New Roman"/>
          <w:color w:val="auto"/>
          <w:sz w:val="20"/>
          <w:szCs w:val="24"/>
        </w:rPr>
        <w:id w:val="1103693699"/>
        <w:docPartObj>
          <w:docPartGallery w:val="Table of Contents"/>
          <w:docPartUnique/>
        </w:docPartObj>
      </w:sdtPr>
      <w:sdtEndPr>
        <w:rPr>
          <w:bCs/>
          <w:noProof/>
        </w:rPr>
      </w:sdtEndPr>
      <w:sdtContent>
        <w:p w14:paraId="7A46F85C" w14:textId="2658348D" w:rsidR="00004E9D" w:rsidRPr="00363316" w:rsidRDefault="00004E9D" w:rsidP="005E4E12">
          <w:pPr>
            <w:pStyle w:val="TOCHeading"/>
            <w:jc w:val="center"/>
            <w:rPr>
              <w:b/>
              <w:bCs/>
              <w:sz w:val="44"/>
              <w:szCs w:val="44"/>
            </w:rPr>
          </w:pPr>
          <w:r w:rsidRPr="00363316">
            <w:rPr>
              <w:b/>
              <w:bCs/>
              <w:sz w:val="44"/>
              <w:szCs w:val="44"/>
            </w:rPr>
            <w:t>Contents</w:t>
          </w:r>
        </w:p>
        <w:p w14:paraId="31C63D93" w14:textId="41C8514F" w:rsidR="007035D2" w:rsidRDefault="00004E9D">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4013689" w:history="1">
            <w:r w:rsidR="007035D2" w:rsidRPr="00B448A7">
              <w:rPr>
                <w:rStyle w:val="Hyperlink"/>
                <w:noProof/>
              </w:rPr>
              <w:t>Revision History</w:t>
            </w:r>
            <w:r w:rsidR="007035D2">
              <w:rPr>
                <w:noProof/>
                <w:webHidden/>
              </w:rPr>
              <w:tab/>
            </w:r>
            <w:r w:rsidR="007035D2">
              <w:rPr>
                <w:noProof/>
                <w:webHidden/>
              </w:rPr>
              <w:fldChar w:fldCharType="begin"/>
            </w:r>
            <w:r w:rsidR="007035D2">
              <w:rPr>
                <w:noProof/>
                <w:webHidden/>
              </w:rPr>
              <w:instrText xml:space="preserve"> PAGEREF _Toc204013689 \h </w:instrText>
            </w:r>
            <w:r w:rsidR="007035D2">
              <w:rPr>
                <w:noProof/>
                <w:webHidden/>
              </w:rPr>
            </w:r>
            <w:r w:rsidR="007035D2">
              <w:rPr>
                <w:noProof/>
                <w:webHidden/>
              </w:rPr>
              <w:fldChar w:fldCharType="separate"/>
            </w:r>
            <w:r w:rsidR="007035D2">
              <w:rPr>
                <w:noProof/>
                <w:webHidden/>
              </w:rPr>
              <w:t>2</w:t>
            </w:r>
            <w:r w:rsidR="007035D2">
              <w:rPr>
                <w:noProof/>
                <w:webHidden/>
              </w:rPr>
              <w:fldChar w:fldCharType="end"/>
            </w:r>
          </w:hyperlink>
        </w:p>
        <w:p w14:paraId="1D34EB60" w14:textId="1817143F"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0" w:history="1">
            <w:r w:rsidRPr="00B448A7">
              <w:rPr>
                <w:rStyle w:val="Hyperlink"/>
                <w:noProof/>
              </w:rPr>
              <w:t>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Purpose</w:t>
            </w:r>
            <w:r>
              <w:rPr>
                <w:noProof/>
                <w:webHidden/>
              </w:rPr>
              <w:tab/>
            </w:r>
            <w:r>
              <w:rPr>
                <w:noProof/>
                <w:webHidden/>
              </w:rPr>
              <w:fldChar w:fldCharType="begin"/>
            </w:r>
            <w:r>
              <w:rPr>
                <w:noProof/>
                <w:webHidden/>
              </w:rPr>
              <w:instrText xml:space="preserve"> PAGEREF _Toc204013690 \h </w:instrText>
            </w:r>
            <w:r>
              <w:rPr>
                <w:noProof/>
                <w:webHidden/>
              </w:rPr>
            </w:r>
            <w:r>
              <w:rPr>
                <w:noProof/>
                <w:webHidden/>
              </w:rPr>
              <w:fldChar w:fldCharType="separate"/>
            </w:r>
            <w:r>
              <w:rPr>
                <w:noProof/>
                <w:webHidden/>
              </w:rPr>
              <w:t>4</w:t>
            </w:r>
            <w:r>
              <w:rPr>
                <w:noProof/>
                <w:webHidden/>
              </w:rPr>
              <w:fldChar w:fldCharType="end"/>
            </w:r>
          </w:hyperlink>
        </w:p>
        <w:p w14:paraId="1236737B" w14:textId="1AD96F8A"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1" w:history="1">
            <w:r w:rsidRPr="00B448A7">
              <w:rPr>
                <w:rStyle w:val="Hyperlink"/>
                <w:noProof/>
              </w:rPr>
              <w:t>Introduction</w:t>
            </w:r>
            <w:r>
              <w:rPr>
                <w:noProof/>
                <w:webHidden/>
              </w:rPr>
              <w:tab/>
            </w:r>
            <w:r>
              <w:rPr>
                <w:noProof/>
                <w:webHidden/>
              </w:rPr>
              <w:fldChar w:fldCharType="begin"/>
            </w:r>
            <w:r>
              <w:rPr>
                <w:noProof/>
                <w:webHidden/>
              </w:rPr>
              <w:instrText xml:space="preserve"> PAGEREF _Toc204013691 \h </w:instrText>
            </w:r>
            <w:r>
              <w:rPr>
                <w:noProof/>
                <w:webHidden/>
              </w:rPr>
            </w:r>
            <w:r>
              <w:rPr>
                <w:noProof/>
                <w:webHidden/>
              </w:rPr>
              <w:fldChar w:fldCharType="separate"/>
            </w:r>
            <w:r>
              <w:rPr>
                <w:noProof/>
                <w:webHidden/>
              </w:rPr>
              <w:t>4</w:t>
            </w:r>
            <w:r>
              <w:rPr>
                <w:noProof/>
                <w:webHidden/>
              </w:rPr>
              <w:fldChar w:fldCharType="end"/>
            </w:r>
          </w:hyperlink>
        </w:p>
        <w:p w14:paraId="4DF8F29A" w14:textId="578C33E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2" w:history="1">
            <w:r w:rsidRPr="00B448A7">
              <w:rPr>
                <w:rStyle w:val="Hyperlink"/>
                <w:noProof/>
              </w:rPr>
              <w:t>Key Contacts</w:t>
            </w:r>
            <w:r>
              <w:rPr>
                <w:noProof/>
                <w:webHidden/>
              </w:rPr>
              <w:tab/>
            </w:r>
            <w:r>
              <w:rPr>
                <w:noProof/>
                <w:webHidden/>
              </w:rPr>
              <w:fldChar w:fldCharType="begin"/>
            </w:r>
            <w:r>
              <w:rPr>
                <w:noProof/>
                <w:webHidden/>
              </w:rPr>
              <w:instrText xml:space="preserve"> PAGEREF _Toc204013692 \h </w:instrText>
            </w:r>
            <w:r>
              <w:rPr>
                <w:noProof/>
                <w:webHidden/>
              </w:rPr>
            </w:r>
            <w:r>
              <w:rPr>
                <w:noProof/>
                <w:webHidden/>
              </w:rPr>
              <w:fldChar w:fldCharType="separate"/>
            </w:r>
            <w:r>
              <w:rPr>
                <w:noProof/>
                <w:webHidden/>
              </w:rPr>
              <w:t>5</w:t>
            </w:r>
            <w:r>
              <w:rPr>
                <w:noProof/>
                <w:webHidden/>
              </w:rPr>
              <w:fldChar w:fldCharType="end"/>
            </w:r>
          </w:hyperlink>
        </w:p>
        <w:p w14:paraId="627FCB45" w14:textId="3B809680"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3" w:history="1">
            <w:r w:rsidRPr="00B448A7">
              <w:rPr>
                <w:rStyle w:val="Hyperlink"/>
                <w:noProof/>
              </w:rPr>
              <w:t>Source Documents</w:t>
            </w:r>
            <w:r>
              <w:rPr>
                <w:noProof/>
                <w:webHidden/>
              </w:rPr>
              <w:tab/>
            </w:r>
            <w:r>
              <w:rPr>
                <w:noProof/>
                <w:webHidden/>
              </w:rPr>
              <w:fldChar w:fldCharType="begin"/>
            </w:r>
            <w:r>
              <w:rPr>
                <w:noProof/>
                <w:webHidden/>
              </w:rPr>
              <w:instrText xml:space="preserve"> PAGEREF _Toc204013693 \h </w:instrText>
            </w:r>
            <w:r>
              <w:rPr>
                <w:noProof/>
                <w:webHidden/>
              </w:rPr>
            </w:r>
            <w:r>
              <w:rPr>
                <w:noProof/>
                <w:webHidden/>
              </w:rPr>
              <w:fldChar w:fldCharType="separate"/>
            </w:r>
            <w:r>
              <w:rPr>
                <w:noProof/>
                <w:webHidden/>
              </w:rPr>
              <w:t>5</w:t>
            </w:r>
            <w:r>
              <w:rPr>
                <w:noProof/>
                <w:webHidden/>
              </w:rPr>
              <w:fldChar w:fldCharType="end"/>
            </w:r>
          </w:hyperlink>
        </w:p>
        <w:p w14:paraId="5BA6014A" w14:textId="46FCB0A6"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4" w:history="1">
            <w:r w:rsidRPr="00B448A7">
              <w:rPr>
                <w:rStyle w:val="Hyperlink"/>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Runtime guide</w:t>
            </w:r>
            <w:r>
              <w:rPr>
                <w:noProof/>
                <w:webHidden/>
              </w:rPr>
              <w:tab/>
            </w:r>
            <w:r>
              <w:rPr>
                <w:noProof/>
                <w:webHidden/>
              </w:rPr>
              <w:fldChar w:fldCharType="begin"/>
            </w:r>
            <w:r>
              <w:rPr>
                <w:noProof/>
                <w:webHidden/>
              </w:rPr>
              <w:instrText xml:space="preserve"> PAGEREF _Toc204013694 \h </w:instrText>
            </w:r>
            <w:r>
              <w:rPr>
                <w:noProof/>
                <w:webHidden/>
              </w:rPr>
            </w:r>
            <w:r>
              <w:rPr>
                <w:noProof/>
                <w:webHidden/>
              </w:rPr>
              <w:fldChar w:fldCharType="separate"/>
            </w:r>
            <w:r>
              <w:rPr>
                <w:noProof/>
                <w:webHidden/>
              </w:rPr>
              <w:t>6</w:t>
            </w:r>
            <w:r>
              <w:rPr>
                <w:noProof/>
                <w:webHidden/>
              </w:rPr>
              <w:fldChar w:fldCharType="end"/>
            </w:r>
          </w:hyperlink>
        </w:p>
        <w:p w14:paraId="0A8C4AF4" w14:textId="2C5CF7B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5" w:history="1">
            <w:r w:rsidRPr="00B448A7">
              <w:rPr>
                <w:rStyle w:val="Hyperlink"/>
                <w:noProof/>
              </w:rPr>
              <w:t>Architectural structure</w:t>
            </w:r>
            <w:r>
              <w:rPr>
                <w:noProof/>
                <w:webHidden/>
              </w:rPr>
              <w:tab/>
            </w:r>
            <w:r>
              <w:rPr>
                <w:noProof/>
                <w:webHidden/>
              </w:rPr>
              <w:fldChar w:fldCharType="begin"/>
            </w:r>
            <w:r>
              <w:rPr>
                <w:noProof/>
                <w:webHidden/>
              </w:rPr>
              <w:instrText xml:space="preserve"> PAGEREF _Toc204013695 \h </w:instrText>
            </w:r>
            <w:r>
              <w:rPr>
                <w:noProof/>
                <w:webHidden/>
              </w:rPr>
            </w:r>
            <w:r>
              <w:rPr>
                <w:noProof/>
                <w:webHidden/>
              </w:rPr>
              <w:fldChar w:fldCharType="separate"/>
            </w:r>
            <w:r>
              <w:rPr>
                <w:noProof/>
                <w:webHidden/>
              </w:rPr>
              <w:t>6</w:t>
            </w:r>
            <w:r>
              <w:rPr>
                <w:noProof/>
                <w:webHidden/>
              </w:rPr>
              <w:fldChar w:fldCharType="end"/>
            </w:r>
          </w:hyperlink>
        </w:p>
        <w:p w14:paraId="432428AA" w14:textId="5AEF51E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6" w:history="1">
            <w:r w:rsidRPr="00B448A7">
              <w:rPr>
                <w:rStyle w:val="Hyperlink"/>
                <w:noProof/>
              </w:rPr>
              <w:t>System, access inventory and pre-requisites</w:t>
            </w:r>
            <w:r>
              <w:rPr>
                <w:noProof/>
                <w:webHidden/>
              </w:rPr>
              <w:tab/>
            </w:r>
            <w:r>
              <w:rPr>
                <w:noProof/>
                <w:webHidden/>
              </w:rPr>
              <w:fldChar w:fldCharType="begin"/>
            </w:r>
            <w:r>
              <w:rPr>
                <w:noProof/>
                <w:webHidden/>
              </w:rPr>
              <w:instrText xml:space="preserve"> PAGEREF _Toc204013696 \h </w:instrText>
            </w:r>
            <w:r>
              <w:rPr>
                <w:noProof/>
                <w:webHidden/>
              </w:rPr>
            </w:r>
            <w:r>
              <w:rPr>
                <w:noProof/>
                <w:webHidden/>
              </w:rPr>
              <w:fldChar w:fldCharType="separate"/>
            </w:r>
            <w:r>
              <w:rPr>
                <w:noProof/>
                <w:webHidden/>
              </w:rPr>
              <w:t>6</w:t>
            </w:r>
            <w:r>
              <w:rPr>
                <w:noProof/>
                <w:webHidden/>
              </w:rPr>
              <w:fldChar w:fldCharType="end"/>
            </w:r>
          </w:hyperlink>
        </w:p>
        <w:p w14:paraId="5D38DA2C" w14:textId="6A948AE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7" w:history="1">
            <w:r w:rsidRPr="00B448A7">
              <w:rPr>
                <w:rStyle w:val="Hyperlink"/>
                <w:noProof/>
              </w:rPr>
              <w:t>System/Application settings</w:t>
            </w:r>
            <w:r>
              <w:rPr>
                <w:noProof/>
                <w:webHidden/>
              </w:rPr>
              <w:tab/>
            </w:r>
            <w:r>
              <w:rPr>
                <w:noProof/>
                <w:webHidden/>
              </w:rPr>
              <w:fldChar w:fldCharType="begin"/>
            </w:r>
            <w:r>
              <w:rPr>
                <w:noProof/>
                <w:webHidden/>
              </w:rPr>
              <w:instrText xml:space="preserve"> PAGEREF _Toc204013697 \h </w:instrText>
            </w:r>
            <w:r>
              <w:rPr>
                <w:noProof/>
                <w:webHidden/>
              </w:rPr>
            </w:r>
            <w:r>
              <w:rPr>
                <w:noProof/>
                <w:webHidden/>
              </w:rPr>
              <w:fldChar w:fldCharType="separate"/>
            </w:r>
            <w:r>
              <w:rPr>
                <w:noProof/>
                <w:webHidden/>
              </w:rPr>
              <w:t>7</w:t>
            </w:r>
            <w:r>
              <w:rPr>
                <w:noProof/>
                <w:webHidden/>
              </w:rPr>
              <w:fldChar w:fldCharType="end"/>
            </w:r>
          </w:hyperlink>
        </w:p>
        <w:p w14:paraId="6916B0B5" w14:textId="77E20E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8" w:history="1">
            <w:r w:rsidRPr="00B448A7">
              <w:rPr>
                <w:rStyle w:val="Hyperlink"/>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overview</w:t>
            </w:r>
            <w:r>
              <w:rPr>
                <w:noProof/>
                <w:webHidden/>
              </w:rPr>
              <w:tab/>
            </w:r>
            <w:r>
              <w:rPr>
                <w:noProof/>
                <w:webHidden/>
              </w:rPr>
              <w:fldChar w:fldCharType="begin"/>
            </w:r>
            <w:r>
              <w:rPr>
                <w:noProof/>
                <w:webHidden/>
              </w:rPr>
              <w:instrText xml:space="preserve"> PAGEREF _Toc204013698 \h </w:instrText>
            </w:r>
            <w:r>
              <w:rPr>
                <w:noProof/>
                <w:webHidden/>
              </w:rPr>
            </w:r>
            <w:r>
              <w:rPr>
                <w:noProof/>
                <w:webHidden/>
              </w:rPr>
              <w:fldChar w:fldCharType="separate"/>
            </w:r>
            <w:r>
              <w:rPr>
                <w:noProof/>
                <w:webHidden/>
              </w:rPr>
              <w:t>8</w:t>
            </w:r>
            <w:r>
              <w:rPr>
                <w:noProof/>
                <w:webHidden/>
              </w:rPr>
              <w:fldChar w:fldCharType="end"/>
            </w:r>
          </w:hyperlink>
        </w:p>
        <w:p w14:paraId="26861115" w14:textId="230BE7D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9" w:history="1">
            <w:r w:rsidRPr="00B448A7">
              <w:rPr>
                <w:rStyle w:val="Hyperlink"/>
                <w:noProof/>
              </w:rPr>
              <w:t>Summary</w:t>
            </w:r>
            <w:r>
              <w:rPr>
                <w:noProof/>
                <w:webHidden/>
              </w:rPr>
              <w:tab/>
            </w:r>
            <w:r>
              <w:rPr>
                <w:noProof/>
                <w:webHidden/>
              </w:rPr>
              <w:fldChar w:fldCharType="begin"/>
            </w:r>
            <w:r>
              <w:rPr>
                <w:noProof/>
                <w:webHidden/>
              </w:rPr>
              <w:instrText xml:space="preserve"> PAGEREF _Toc204013699 \h </w:instrText>
            </w:r>
            <w:r>
              <w:rPr>
                <w:noProof/>
                <w:webHidden/>
              </w:rPr>
            </w:r>
            <w:r>
              <w:rPr>
                <w:noProof/>
                <w:webHidden/>
              </w:rPr>
              <w:fldChar w:fldCharType="separate"/>
            </w:r>
            <w:r>
              <w:rPr>
                <w:noProof/>
                <w:webHidden/>
              </w:rPr>
              <w:t>8</w:t>
            </w:r>
            <w:r>
              <w:rPr>
                <w:noProof/>
                <w:webHidden/>
              </w:rPr>
              <w:fldChar w:fldCharType="end"/>
            </w:r>
          </w:hyperlink>
        </w:p>
        <w:p w14:paraId="004A19BD" w14:textId="531634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0" w:history="1">
            <w:r w:rsidRPr="00B448A7">
              <w:rPr>
                <w:rStyle w:val="Hyperlink"/>
                <w:noProof/>
              </w:rPr>
              <w:t>Robot and process information overview</w:t>
            </w:r>
            <w:r>
              <w:rPr>
                <w:noProof/>
                <w:webHidden/>
              </w:rPr>
              <w:tab/>
            </w:r>
            <w:r>
              <w:rPr>
                <w:noProof/>
                <w:webHidden/>
              </w:rPr>
              <w:fldChar w:fldCharType="begin"/>
            </w:r>
            <w:r>
              <w:rPr>
                <w:noProof/>
                <w:webHidden/>
              </w:rPr>
              <w:instrText xml:space="preserve"> PAGEREF _Toc204013700 \h </w:instrText>
            </w:r>
            <w:r>
              <w:rPr>
                <w:noProof/>
                <w:webHidden/>
              </w:rPr>
            </w:r>
            <w:r>
              <w:rPr>
                <w:noProof/>
                <w:webHidden/>
              </w:rPr>
              <w:fldChar w:fldCharType="separate"/>
            </w:r>
            <w:r>
              <w:rPr>
                <w:noProof/>
                <w:webHidden/>
              </w:rPr>
              <w:t>8</w:t>
            </w:r>
            <w:r>
              <w:rPr>
                <w:noProof/>
                <w:webHidden/>
              </w:rPr>
              <w:fldChar w:fldCharType="end"/>
            </w:r>
          </w:hyperlink>
        </w:p>
        <w:p w14:paraId="35CA2999" w14:textId="43B5406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1" w:history="1">
            <w:r w:rsidRPr="00B448A7">
              <w:rPr>
                <w:rStyle w:val="Hyperlink"/>
                <w:noProof/>
              </w:rPr>
              <w:t>Processes</w:t>
            </w:r>
            <w:r>
              <w:rPr>
                <w:noProof/>
                <w:webHidden/>
              </w:rPr>
              <w:tab/>
            </w:r>
            <w:r>
              <w:rPr>
                <w:noProof/>
                <w:webHidden/>
              </w:rPr>
              <w:fldChar w:fldCharType="begin"/>
            </w:r>
            <w:r>
              <w:rPr>
                <w:noProof/>
                <w:webHidden/>
              </w:rPr>
              <w:instrText xml:space="preserve"> PAGEREF _Toc204013701 \h </w:instrText>
            </w:r>
            <w:r>
              <w:rPr>
                <w:noProof/>
                <w:webHidden/>
              </w:rPr>
            </w:r>
            <w:r>
              <w:rPr>
                <w:noProof/>
                <w:webHidden/>
              </w:rPr>
              <w:fldChar w:fldCharType="separate"/>
            </w:r>
            <w:r>
              <w:rPr>
                <w:noProof/>
                <w:webHidden/>
              </w:rPr>
              <w:t>9</w:t>
            </w:r>
            <w:r>
              <w:rPr>
                <w:noProof/>
                <w:webHidden/>
              </w:rPr>
              <w:fldChar w:fldCharType="end"/>
            </w:r>
          </w:hyperlink>
        </w:p>
        <w:p w14:paraId="27AAA66E" w14:textId="5E24B8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2" w:history="1">
            <w:r w:rsidRPr="00B448A7">
              <w:rPr>
                <w:rStyle w:val="Hyperlink"/>
                <w:noProof/>
              </w:rPr>
              <w:t>Triggers</w:t>
            </w:r>
            <w:r>
              <w:rPr>
                <w:noProof/>
                <w:webHidden/>
              </w:rPr>
              <w:tab/>
            </w:r>
            <w:r>
              <w:rPr>
                <w:noProof/>
                <w:webHidden/>
              </w:rPr>
              <w:fldChar w:fldCharType="begin"/>
            </w:r>
            <w:r>
              <w:rPr>
                <w:noProof/>
                <w:webHidden/>
              </w:rPr>
              <w:instrText xml:space="preserve"> PAGEREF _Toc204013702 \h </w:instrText>
            </w:r>
            <w:r>
              <w:rPr>
                <w:noProof/>
                <w:webHidden/>
              </w:rPr>
            </w:r>
            <w:r>
              <w:rPr>
                <w:noProof/>
                <w:webHidden/>
              </w:rPr>
              <w:fldChar w:fldCharType="separate"/>
            </w:r>
            <w:r>
              <w:rPr>
                <w:noProof/>
                <w:webHidden/>
              </w:rPr>
              <w:t>9</w:t>
            </w:r>
            <w:r>
              <w:rPr>
                <w:noProof/>
                <w:webHidden/>
              </w:rPr>
              <w:fldChar w:fldCharType="end"/>
            </w:r>
          </w:hyperlink>
        </w:p>
        <w:p w14:paraId="58BF95A3" w14:textId="23A07AA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3" w:history="1">
            <w:r w:rsidRPr="00B448A7">
              <w:rPr>
                <w:rStyle w:val="Hyperlink"/>
                <w:noProof/>
              </w:rPr>
              <w:t>Design specifications.</w:t>
            </w:r>
            <w:r>
              <w:rPr>
                <w:noProof/>
                <w:webHidden/>
              </w:rPr>
              <w:tab/>
            </w:r>
            <w:r>
              <w:rPr>
                <w:noProof/>
                <w:webHidden/>
              </w:rPr>
              <w:fldChar w:fldCharType="begin"/>
            </w:r>
            <w:r>
              <w:rPr>
                <w:noProof/>
                <w:webHidden/>
              </w:rPr>
              <w:instrText xml:space="preserve"> PAGEREF _Toc204013703 \h </w:instrText>
            </w:r>
            <w:r>
              <w:rPr>
                <w:noProof/>
                <w:webHidden/>
              </w:rPr>
            </w:r>
            <w:r>
              <w:rPr>
                <w:noProof/>
                <w:webHidden/>
              </w:rPr>
              <w:fldChar w:fldCharType="separate"/>
            </w:r>
            <w:r>
              <w:rPr>
                <w:noProof/>
                <w:webHidden/>
              </w:rPr>
              <w:t>9</w:t>
            </w:r>
            <w:r>
              <w:rPr>
                <w:noProof/>
                <w:webHidden/>
              </w:rPr>
              <w:fldChar w:fldCharType="end"/>
            </w:r>
          </w:hyperlink>
        </w:p>
        <w:p w14:paraId="48DC7996" w14:textId="04D49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4" w:history="1">
            <w:r w:rsidRPr="00B448A7">
              <w:rPr>
                <w:rStyle w:val="Hyperlink"/>
                <w:noProof/>
              </w:rPr>
              <w:t>Orchestrator Folder structure</w:t>
            </w:r>
            <w:r>
              <w:rPr>
                <w:noProof/>
                <w:webHidden/>
              </w:rPr>
              <w:tab/>
            </w:r>
            <w:r>
              <w:rPr>
                <w:noProof/>
                <w:webHidden/>
              </w:rPr>
              <w:fldChar w:fldCharType="begin"/>
            </w:r>
            <w:r>
              <w:rPr>
                <w:noProof/>
                <w:webHidden/>
              </w:rPr>
              <w:instrText xml:space="preserve"> PAGEREF _Toc204013704 \h </w:instrText>
            </w:r>
            <w:r>
              <w:rPr>
                <w:noProof/>
                <w:webHidden/>
              </w:rPr>
            </w:r>
            <w:r>
              <w:rPr>
                <w:noProof/>
                <w:webHidden/>
              </w:rPr>
              <w:fldChar w:fldCharType="separate"/>
            </w:r>
            <w:r>
              <w:rPr>
                <w:noProof/>
                <w:webHidden/>
              </w:rPr>
              <w:t>10</w:t>
            </w:r>
            <w:r>
              <w:rPr>
                <w:noProof/>
                <w:webHidden/>
              </w:rPr>
              <w:fldChar w:fldCharType="end"/>
            </w:r>
          </w:hyperlink>
        </w:p>
        <w:p w14:paraId="4D31547F" w14:textId="72966AB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5" w:history="1">
            <w:r w:rsidRPr="00B448A7">
              <w:rPr>
                <w:rStyle w:val="Hyperlink"/>
                <w:noProof/>
              </w:rPr>
              <w:t>Orchestrator assets</w:t>
            </w:r>
            <w:r>
              <w:rPr>
                <w:noProof/>
                <w:webHidden/>
              </w:rPr>
              <w:tab/>
            </w:r>
            <w:r>
              <w:rPr>
                <w:noProof/>
                <w:webHidden/>
              </w:rPr>
              <w:fldChar w:fldCharType="begin"/>
            </w:r>
            <w:r>
              <w:rPr>
                <w:noProof/>
                <w:webHidden/>
              </w:rPr>
              <w:instrText xml:space="preserve"> PAGEREF _Toc204013705 \h </w:instrText>
            </w:r>
            <w:r>
              <w:rPr>
                <w:noProof/>
                <w:webHidden/>
              </w:rPr>
            </w:r>
            <w:r>
              <w:rPr>
                <w:noProof/>
                <w:webHidden/>
              </w:rPr>
              <w:fldChar w:fldCharType="separate"/>
            </w:r>
            <w:r>
              <w:rPr>
                <w:noProof/>
                <w:webHidden/>
              </w:rPr>
              <w:t>10</w:t>
            </w:r>
            <w:r>
              <w:rPr>
                <w:noProof/>
                <w:webHidden/>
              </w:rPr>
              <w:fldChar w:fldCharType="end"/>
            </w:r>
          </w:hyperlink>
        </w:p>
        <w:p w14:paraId="78836047" w14:textId="2DD04F1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6" w:history="1">
            <w:r w:rsidRPr="00B448A7">
              <w:rPr>
                <w:rStyle w:val="Hyperlink"/>
                <w:noProof/>
              </w:rPr>
              <w:t>Queues</w:t>
            </w:r>
            <w:r>
              <w:rPr>
                <w:noProof/>
                <w:webHidden/>
              </w:rPr>
              <w:tab/>
            </w:r>
            <w:r>
              <w:rPr>
                <w:noProof/>
                <w:webHidden/>
              </w:rPr>
              <w:fldChar w:fldCharType="begin"/>
            </w:r>
            <w:r>
              <w:rPr>
                <w:noProof/>
                <w:webHidden/>
              </w:rPr>
              <w:instrText xml:space="preserve"> PAGEREF _Toc204013706 \h </w:instrText>
            </w:r>
            <w:r>
              <w:rPr>
                <w:noProof/>
                <w:webHidden/>
              </w:rPr>
            </w:r>
            <w:r>
              <w:rPr>
                <w:noProof/>
                <w:webHidden/>
              </w:rPr>
              <w:fldChar w:fldCharType="separate"/>
            </w:r>
            <w:r>
              <w:rPr>
                <w:noProof/>
                <w:webHidden/>
              </w:rPr>
              <w:t>10</w:t>
            </w:r>
            <w:r>
              <w:rPr>
                <w:noProof/>
                <w:webHidden/>
              </w:rPr>
              <w:fldChar w:fldCharType="end"/>
            </w:r>
          </w:hyperlink>
        </w:p>
        <w:p w14:paraId="63118352" w14:textId="7CBBE7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07" w:history="1">
            <w:r w:rsidRPr="00B448A7">
              <w:rPr>
                <w:rStyle w:val="Hyperlink"/>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design</w:t>
            </w:r>
            <w:r>
              <w:rPr>
                <w:noProof/>
                <w:webHidden/>
              </w:rPr>
              <w:tab/>
            </w:r>
            <w:r>
              <w:rPr>
                <w:noProof/>
                <w:webHidden/>
              </w:rPr>
              <w:fldChar w:fldCharType="begin"/>
            </w:r>
            <w:r>
              <w:rPr>
                <w:noProof/>
                <w:webHidden/>
              </w:rPr>
              <w:instrText xml:space="preserve"> PAGEREF _Toc204013707 \h </w:instrText>
            </w:r>
            <w:r>
              <w:rPr>
                <w:noProof/>
                <w:webHidden/>
              </w:rPr>
            </w:r>
            <w:r>
              <w:rPr>
                <w:noProof/>
                <w:webHidden/>
              </w:rPr>
              <w:fldChar w:fldCharType="separate"/>
            </w:r>
            <w:r>
              <w:rPr>
                <w:noProof/>
                <w:webHidden/>
              </w:rPr>
              <w:t>11</w:t>
            </w:r>
            <w:r>
              <w:rPr>
                <w:noProof/>
                <w:webHidden/>
              </w:rPr>
              <w:fldChar w:fldCharType="end"/>
            </w:r>
          </w:hyperlink>
        </w:p>
        <w:p w14:paraId="31E7C0A0" w14:textId="30E72AD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8" w:history="1">
            <w:r w:rsidRPr="00B448A7">
              <w:rPr>
                <w:rStyle w:val="Hyperlink"/>
                <w:noProof/>
              </w:rPr>
              <w:t>Initial design considerations</w:t>
            </w:r>
            <w:r>
              <w:rPr>
                <w:noProof/>
                <w:webHidden/>
              </w:rPr>
              <w:tab/>
            </w:r>
            <w:r>
              <w:rPr>
                <w:noProof/>
                <w:webHidden/>
              </w:rPr>
              <w:fldChar w:fldCharType="begin"/>
            </w:r>
            <w:r>
              <w:rPr>
                <w:noProof/>
                <w:webHidden/>
              </w:rPr>
              <w:instrText xml:space="preserve"> PAGEREF _Toc204013708 \h </w:instrText>
            </w:r>
            <w:r>
              <w:rPr>
                <w:noProof/>
                <w:webHidden/>
              </w:rPr>
            </w:r>
            <w:r>
              <w:rPr>
                <w:noProof/>
                <w:webHidden/>
              </w:rPr>
              <w:fldChar w:fldCharType="separate"/>
            </w:r>
            <w:r>
              <w:rPr>
                <w:noProof/>
                <w:webHidden/>
              </w:rPr>
              <w:t>11</w:t>
            </w:r>
            <w:r>
              <w:rPr>
                <w:noProof/>
                <w:webHidden/>
              </w:rPr>
              <w:fldChar w:fldCharType="end"/>
            </w:r>
          </w:hyperlink>
        </w:p>
        <w:p w14:paraId="22D579D1" w14:textId="0C680CD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9" w:history="1">
            <w:r w:rsidRPr="00B448A7">
              <w:rPr>
                <w:rStyle w:val="Hyperlink"/>
                <w:noProof/>
              </w:rPr>
              <w:t>Naming conventions</w:t>
            </w:r>
            <w:r>
              <w:rPr>
                <w:noProof/>
                <w:webHidden/>
              </w:rPr>
              <w:tab/>
            </w:r>
            <w:r>
              <w:rPr>
                <w:noProof/>
                <w:webHidden/>
              </w:rPr>
              <w:fldChar w:fldCharType="begin"/>
            </w:r>
            <w:r>
              <w:rPr>
                <w:noProof/>
                <w:webHidden/>
              </w:rPr>
              <w:instrText xml:space="preserve"> PAGEREF _Toc204013709 \h </w:instrText>
            </w:r>
            <w:r>
              <w:rPr>
                <w:noProof/>
                <w:webHidden/>
              </w:rPr>
            </w:r>
            <w:r>
              <w:rPr>
                <w:noProof/>
                <w:webHidden/>
              </w:rPr>
              <w:fldChar w:fldCharType="separate"/>
            </w:r>
            <w:r>
              <w:rPr>
                <w:noProof/>
                <w:webHidden/>
              </w:rPr>
              <w:t>11</w:t>
            </w:r>
            <w:r>
              <w:rPr>
                <w:noProof/>
                <w:webHidden/>
              </w:rPr>
              <w:fldChar w:fldCharType="end"/>
            </w:r>
          </w:hyperlink>
        </w:p>
        <w:p w14:paraId="72AF0989" w14:textId="16F813B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0" w:history="1">
            <w:r w:rsidRPr="00B448A7">
              <w:rPr>
                <w:rStyle w:val="Hyperlink"/>
                <w:noProof/>
              </w:rPr>
              <w:t>Technical process design</w:t>
            </w:r>
            <w:r>
              <w:rPr>
                <w:noProof/>
                <w:webHidden/>
              </w:rPr>
              <w:tab/>
            </w:r>
            <w:r>
              <w:rPr>
                <w:noProof/>
                <w:webHidden/>
              </w:rPr>
              <w:fldChar w:fldCharType="begin"/>
            </w:r>
            <w:r>
              <w:rPr>
                <w:noProof/>
                <w:webHidden/>
              </w:rPr>
              <w:instrText xml:space="preserve"> PAGEREF _Toc204013710 \h </w:instrText>
            </w:r>
            <w:r>
              <w:rPr>
                <w:noProof/>
                <w:webHidden/>
              </w:rPr>
            </w:r>
            <w:r>
              <w:rPr>
                <w:noProof/>
                <w:webHidden/>
              </w:rPr>
              <w:fldChar w:fldCharType="separate"/>
            </w:r>
            <w:r>
              <w:rPr>
                <w:noProof/>
                <w:webHidden/>
              </w:rPr>
              <w:t>12</w:t>
            </w:r>
            <w:r>
              <w:rPr>
                <w:noProof/>
                <w:webHidden/>
              </w:rPr>
              <w:fldChar w:fldCharType="end"/>
            </w:r>
          </w:hyperlink>
        </w:p>
        <w:p w14:paraId="400DB8F7" w14:textId="3172E7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1" w:history="1">
            <w:r w:rsidRPr="00B448A7">
              <w:rPr>
                <w:rStyle w:val="Hyperlink"/>
                <w:noProof/>
              </w:rPr>
              <w:t>High level process flow diagrams</w:t>
            </w:r>
            <w:r>
              <w:rPr>
                <w:noProof/>
                <w:webHidden/>
              </w:rPr>
              <w:tab/>
            </w:r>
            <w:r>
              <w:rPr>
                <w:noProof/>
                <w:webHidden/>
              </w:rPr>
              <w:fldChar w:fldCharType="begin"/>
            </w:r>
            <w:r>
              <w:rPr>
                <w:noProof/>
                <w:webHidden/>
              </w:rPr>
              <w:instrText xml:space="preserve"> PAGEREF _Toc204013711 \h </w:instrText>
            </w:r>
            <w:r>
              <w:rPr>
                <w:noProof/>
                <w:webHidden/>
              </w:rPr>
            </w:r>
            <w:r>
              <w:rPr>
                <w:noProof/>
                <w:webHidden/>
              </w:rPr>
              <w:fldChar w:fldCharType="separate"/>
            </w:r>
            <w:r>
              <w:rPr>
                <w:noProof/>
                <w:webHidden/>
              </w:rPr>
              <w:t>12</w:t>
            </w:r>
            <w:r>
              <w:rPr>
                <w:noProof/>
                <w:webHidden/>
              </w:rPr>
              <w:fldChar w:fldCharType="end"/>
            </w:r>
          </w:hyperlink>
        </w:p>
        <w:p w14:paraId="697DC0A8" w14:textId="4126C9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2" w:history="1">
            <w:r w:rsidRPr="00B448A7">
              <w:rPr>
                <w:rStyle w:val="Hyperlink"/>
                <w:noProof/>
              </w:rPr>
              <w:t>Reporting</w:t>
            </w:r>
            <w:r>
              <w:rPr>
                <w:noProof/>
                <w:webHidden/>
              </w:rPr>
              <w:tab/>
            </w:r>
            <w:r>
              <w:rPr>
                <w:noProof/>
                <w:webHidden/>
              </w:rPr>
              <w:fldChar w:fldCharType="begin"/>
            </w:r>
            <w:r>
              <w:rPr>
                <w:noProof/>
                <w:webHidden/>
              </w:rPr>
              <w:instrText xml:space="preserve"> PAGEREF _Toc204013712 \h </w:instrText>
            </w:r>
            <w:r>
              <w:rPr>
                <w:noProof/>
                <w:webHidden/>
              </w:rPr>
            </w:r>
            <w:r>
              <w:rPr>
                <w:noProof/>
                <w:webHidden/>
              </w:rPr>
              <w:fldChar w:fldCharType="separate"/>
            </w:r>
            <w:r>
              <w:rPr>
                <w:noProof/>
                <w:webHidden/>
              </w:rPr>
              <w:t>12</w:t>
            </w:r>
            <w:r>
              <w:rPr>
                <w:noProof/>
                <w:webHidden/>
              </w:rPr>
              <w:fldChar w:fldCharType="end"/>
            </w:r>
          </w:hyperlink>
        </w:p>
        <w:p w14:paraId="1854E093" w14:textId="7F1B148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3" w:history="1">
            <w:r w:rsidRPr="00B448A7">
              <w:rPr>
                <w:rStyle w:val="Hyperlink"/>
                <w:noProof/>
              </w:rPr>
              <w:t>Project folder structure</w:t>
            </w:r>
            <w:r>
              <w:rPr>
                <w:noProof/>
                <w:webHidden/>
              </w:rPr>
              <w:tab/>
            </w:r>
            <w:r>
              <w:rPr>
                <w:noProof/>
                <w:webHidden/>
              </w:rPr>
              <w:fldChar w:fldCharType="begin"/>
            </w:r>
            <w:r>
              <w:rPr>
                <w:noProof/>
                <w:webHidden/>
              </w:rPr>
              <w:instrText xml:space="preserve"> PAGEREF _Toc204013713 \h </w:instrText>
            </w:r>
            <w:r>
              <w:rPr>
                <w:noProof/>
                <w:webHidden/>
              </w:rPr>
            </w:r>
            <w:r>
              <w:rPr>
                <w:noProof/>
                <w:webHidden/>
              </w:rPr>
              <w:fldChar w:fldCharType="separate"/>
            </w:r>
            <w:r>
              <w:rPr>
                <w:noProof/>
                <w:webHidden/>
              </w:rPr>
              <w:t>13</w:t>
            </w:r>
            <w:r>
              <w:rPr>
                <w:noProof/>
                <w:webHidden/>
              </w:rPr>
              <w:fldChar w:fldCharType="end"/>
            </w:r>
          </w:hyperlink>
        </w:p>
        <w:p w14:paraId="0B381E54" w14:textId="7E410FF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14" w:history="1">
            <w:r w:rsidRPr="00B448A7">
              <w:rPr>
                <w:rStyle w:val="Hyperlink"/>
                <w:noProof/>
              </w:rPr>
              <w:t>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Troubleshooting and other details</w:t>
            </w:r>
            <w:r>
              <w:rPr>
                <w:noProof/>
                <w:webHidden/>
              </w:rPr>
              <w:tab/>
            </w:r>
            <w:r>
              <w:rPr>
                <w:noProof/>
                <w:webHidden/>
              </w:rPr>
              <w:fldChar w:fldCharType="begin"/>
            </w:r>
            <w:r>
              <w:rPr>
                <w:noProof/>
                <w:webHidden/>
              </w:rPr>
              <w:instrText xml:space="preserve"> PAGEREF _Toc204013714 \h </w:instrText>
            </w:r>
            <w:r>
              <w:rPr>
                <w:noProof/>
                <w:webHidden/>
              </w:rPr>
            </w:r>
            <w:r>
              <w:rPr>
                <w:noProof/>
                <w:webHidden/>
              </w:rPr>
              <w:fldChar w:fldCharType="separate"/>
            </w:r>
            <w:r>
              <w:rPr>
                <w:noProof/>
                <w:webHidden/>
              </w:rPr>
              <w:t>14</w:t>
            </w:r>
            <w:r>
              <w:rPr>
                <w:noProof/>
                <w:webHidden/>
              </w:rPr>
              <w:fldChar w:fldCharType="end"/>
            </w:r>
          </w:hyperlink>
        </w:p>
        <w:p w14:paraId="02F03577" w14:textId="5C8C7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5" w:history="1">
            <w:r w:rsidRPr="00B448A7">
              <w:rPr>
                <w:rStyle w:val="Hyperlink"/>
                <w:noProof/>
              </w:rPr>
              <w:t>Process runs.</w:t>
            </w:r>
            <w:r>
              <w:rPr>
                <w:noProof/>
                <w:webHidden/>
              </w:rPr>
              <w:tab/>
            </w:r>
            <w:r>
              <w:rPr>
                <w:noProof/>
                <w:webHidden/>
              </w:rPr>
              <w:fldChar w:fldCharType="begin"/>
            </w:r>
            <w:r>
              <w:rPr>
                <w:noProof/>
                <w:webHidden/>
              </w:rPr>
              <w:instrText xml:space="preserve"> PAGEREF _Toc204013715 \h </w:instrText>
            </w:r>
            <w:r>
              <w:rPr>
                <w:noProof/>
                <w:webHidden/>
              </w:rPr>
            </w:r>
            <w:r>
              <w:rPr>
                <w:noProof/>
                <w:webHidden/>
              </w:rPr>
              <w:fldChar w:fldCharType="separate"/>
            </w:r>
            <w:r>
              <w:rPr>
                <w:noProof/>
                <w:webHidden/>
              </w:rPr>
              <w:t>14</w:t>
            </w:r>
            <w:r>
              <w:rPr>
                <w:noProof/>
                <w:webHidden/>
              </w:rPr>
              <w:fldChar w:fldCharType="end"/>
            </w:r>
          </w:hyperlink>
        </w:p>
        <w:p w14:paraId="543FCB81" w14:textId="3C48182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6" w:history="1">
            <w:r w:rsidRPr="00B448A7">
              <w:rPr>
                <w:rStyle w:val="Hyperlink"/>
                <w:noProof/>
              </w:rPr>
              <w:t>Exceptions</w:t>
            </w:r>
            <w:r>
              <w:rPr>
                <w:noProof/>
                <w:webHidden/>
              </w:rPr>
              <w:tab/>
            </w:r>
            <w:r>
              <w:rPr>
                <w:noProof/>
                <w:webHidden/>
              </w:rPr>
              <w:fldChar w:fldCharType="begin"/>
            </w:r>
            <w:r>
              <w:rPr>
                <w:noProof/>
                <w:webHidden/>
              </w:rPr>
              <w:instrText xml:space="preserve"> PAGEREF _Toc204013716 \h </w:instrText>
            </w:r>
            <w:r>
              <w:rPr>
                <w:noProof/>
                <w:webHidden/>
              </w:rPr>
            </w:r>
            <w:r>
              <w:rPr>
                <w:noProof/>
                <w:webHidden/>
              </w:rPr>
              <w:fldChar w:fldCharType="separate"/>
            </w:r>
            <w:r>
              <w:rPr>
                <w:noProof/>
                <w:webHidden/>
              </w:rPr>
              <w:t>14</w:t>
            </w:r>
            <w:r>
              <w:rPr>
                <w:noProof/>
                <w:webHidden/>
              </w:rPr>
              <w:fldChar w:fldCharType="end"/>
            </w:r>
          </w:hyperlink>
        </w:p>
        <w:p w14:paraId="2E6EF353" w14:textId="3028E2C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7" w:history="1">
            <w:r w:rsidRPr="00B448A7">
              <w:rPr>
                <w:rStyle w:val="Hyperlink"/>
                <w:noProof/>
              </w:rPr>
              <w:t>Debugging tips</w:t>
            </w:r>
            <w:r>
              <w:rPr>
                <w:noProof/>
                <w:webHidden/>
              </w:rPr>
              <w:tab/>
            </w:r>
            <w:r>
              <w:rPr>
                <w:noProof/>
                <w:webHidden/>
              </w:rPr>
              <w:fldChar w:fldCharType="begin"/>
            </w:r>
            <w:r>
              <w:rPr>
                <w:noProof/>
                <w:webHidden/>
              </w:rPr>
              <w:instrText xml:space="preserve"> PAGEREF _Toc204013717 \h </w:instrText>
            </w:r>
            <w:r>
              <w:rPr>
                <w:noProof/>
                <w:webHidden/>
              </w:rPr>
            </w:r>
            <w:r>
              <w:rPr>
                <w:noProof/>
                <w:webHidden/>
              </w:rPr>
              <w:fldChar w:fldCharType="separate"/>
            </w:r>
            <w:r>
              <w:rPr>
                <w:noProof/>
                <w:webHidden/>
              </w:rPr>
              <w:t>14</w:t>
            </w:r>
            <w:r>
              <w:rPr>
                <w:noProof/>
                <w:webHidden/>
              </w:rPr>
              <w:fldChar w:fldCharType="end"/>
            </w:r>
          </w:hyperlink>
        </w:p>
        <w:p w14:paraId="7179915D" w14:textId="74099C1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8" w:history="1">
            <w:r w:rsidRPr="00B448A7">
              <w:rPr>
                <w:rStyle w:val="Hyperlink"/>
                <w:noProof/>
              </w:rPr>
              <w:t>Code and performance optimization techniques used.</w:t>
            </w:r>
            <w:r>
              <w:rPr>
                <w:noProof/>
                <w:webHidden/>
              </w:rPr>
              <w:tab/>
            </w:r>
            <w:r>
              <w:rPr>
                <w:noProof/>
                <w:webHidden/>
              </w:rPr>
              <w:fldChar w:fldCharType="begin"/>
            </w:r>
            <w:r>
              <w:rPr>
                <w:noProof/>
                <w:webHidden/>
              </w:rPr>
              <w:instrText xml:space="preserve"> PAGEREF _Toc204013718 \h </w:instrText>
            </w:r>
            <w:r>
              <w:rPr>
                <w:noProof/>
                <w:webHidden/>
              </w:rPr>
            </w:r>
            <w:r>
              <w:rPr>
                <w:noProof/>
                <w:webHidden/>
              </w:rPr>
              <w:fldChar w:fldCharType="separate"/>
            </w:r>
            <w:r>
              <w:rPr>
                <w:noProof/>
                <w:webHidden/>
              </w:rPr>
              <w:t>14</w:t>
            </w:r>
            <w:r>
              <w:rPr>
                <w:noProof/>
                <w:webHidden/>
              </w:rPr>
              <w:fldChar w:fldCharType="end"/>
            </w:r>
          </w:hyperlink>
        </w:p>
        <w:p w14:paraId="5FCA914C" w14:textId="59C46A6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9" w:history="1">
            <w:r w:rsidRPr="00B448A7">
              <w:rPr>
                <w:rStyle w:val="Hyperlink"/>
                <w:noProof/>
              </w:rPr>
              <w:t>Code review, issues, and fixes</w:t>
            </w:r>
            <w:r>
              <w:rPr>
                <w:noProof/>
                <w:webHidden/>
              </w:rPr>
              <w:tab/>
            </w:r>
            <w:r>
              <w:rPr>
                <w:noProof/>
                <w:webHidden/>
              </w:rPr>
              <w:fldChar w:fldCharType="begin"/>
            </w:r>
            <w:r>
              <w:rPr>
                <w:noProof/>
                <w:webHidden/>
              </w:rPr>
              <w:instrText xml:space="preserve"> PAGEREF _Toc204013719 \h </w:instrText>
            </w:r>
            <w:r>
              <w:rPr>
                <w:noProof/>
                <w:webHidden/>
              </w:rPr>
            </w:r>
            <w:r>
              <w:rPr>
                <w:noProof/>
                <w:webHidden/>
              </w:rPr>
              <w:fldChar w:fldCharType="separate"/>
            </w:r>
            <w:r>
              <w:rPr>
                <w:noProof/>
                <w:webHidden/>
              </w:rPr>
              <w:t>14</w:t>
            </w:r>
            <w:r>
              <w:rPr>
                <w:noProof/>
                <w:webHidden/>
              </w:rPr>
              <w:fldChar w:fldCharType="end"/>
            </w:r>
          </w:hyperlink>
        </w:p>
        <w:p w14:paraId="7934FBD4" w14:textId="65042CF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0" w:history="1">
            <w:r w:rsidRPr="00B448A7">
              <w:rPr>
                <w:rStyle w:val="Hyperlink"/>
                <w:noProof/>
              </w:rPr>
              <w:t>Dependencies</w:t>
            </w:r>
            <w:r>
              <w:rPr>
                <w:noProof/>
                <w:webHidden/>
              </w:rPr>
              <w:tab/>
            </w:r>
            <w:r>
              <w:rPr>
                <w:noProof/>
                <w:webHidden/>
              </w:rPr>
              <w:fldChar w:fldCharType="begin"/>
            </w:r>
            <w:r>
              <w:rPr>
                <w:noProof/>
                <w:webHidden/>
              </w:rPr>
              <w:instrText xml:space="preserve"> PAGEREF _Toc204013720 \h </w:instrText>
            </w:r>
            <w:r>
              <w:rPr>
                <w:noProof/>
                <w:webHidden/>
              </w:rPr>
            </w:r>
            <w:r>
              <w:rPr>
                <w:noProof/>
                <w:webHidden/>
              </w:rPr>
              <w:fldChar w:fldCharType="separate"/>
            </w:r>
            <w:r>
              <w:rPr>
                <w:noProof/>
                <w:webHidden/>
              </w:rPr>
              <w:t>14</w:t>
            </w:r>
            <w:r>
              <w:rPr>
                <w:noProof/>
                <w:webHidden/>
              </w:rPr>
              <w:fldChar w:fldCharType="end"/>
            </w:r>
          </w:hyperlink>
        </w:p>
        <w:p w14:paraId="00ADF173" w14:textId="157E308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1" w:history="1">
            <w:r w:rsidRPr="00B448A7">
              <w:rPr>
                <w:rStyle w:val="Hyperlink"/>
                <w:noProof/>
              </w:rPr>
              <w:t>External libraries</w:t>
            </w:r>
            <w:r>
              <w:rPr>
                <w:noProof/>
                <w:webHidden/>
              </w:rPr>
              <w:tab/>
            </w:r>
            <w:r>
              <w:rPr>
                <w:noProof/>
                <w:webHidden/>
              </w:rPr>
              <w:fldChar w:fldCharType="begin"/>
            </w:r>
            <w:r>
              <w:rPr>
                <w:noProof/>
                <w:webHidden/>
              </w:rPr>
              <w:instrText xml:space="preserve"> PAGEREF _Toc204013721 \h </w:instrText>
            </w:r>
            <w:r>
              <w:rPr>
                <w:noProof/>
                <w:webHidden/>
              </w:rPr>
            </w:r>
            <w:r>
              <w:rPr>
                <w:noProof/>
                <w:webHidden/>
              </w:rPr>
              <w:fldChar w:fldCharType="separate"/>
            </w:r>
            <w:r>
              <w:rPr>
                <w:noProof/>
                <w:webHidden/>
              </w:rPr>
              <w:t>15</w:t>
            </w:r>
            <w:r>
              <w:rPr>
                <w:noProof/>
                <w:webHidden/>
              </w:rPr>
              <w:fldChar w:fldCharType="end"/>
            </w:r>
          </w:hyperlink>
        </w:p>
        <w:p w14:paraId="2C147EF4" w14:textId="2FE1092B"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2" w:history="1">
            <w:r w:rsidRPr="00B448A7">
              <w:rPr>
                <w:rStyle w:val="Hyperlink"/>
                <w:noProof/>
              </w:rPr>
              <w:t>Future improvements</w:t>
            </w:r>
            <w:r>
              <w:rPr>
                <w:noProof/>
                <w:webHidden/>
              </w:rPr>
              <w:tab/>
            </w:r>
            <w:r>
              <w:rPr>
                <w:noProof/>
                <w:webHidden/>
              </w:rPr>
              <w:fldChar w:fldCharType="begin"/>
            </w:r>
            <w:r>
              <w:rPr>
                <w:noProof/>
                <w:webHidden/>
              </w:rPr>
              <w:instrText xml:space="preserve"> PAGEREF _Toc204013722 \h </w:instrText>
            </w:r>
            <w:r>
              <w:rPr>
                <w:noProof/>
                <w:webHidden/>
              </w:rPr>
            </w:r>
            <w:r>
              <w:rPr>
                <w:noProof/>
                <w:webHidden/>
              </w:rPr>
              <w:fldChar w:fldCharType="separate"/>
            </w:r>
            <w:r>
              <w:rPr>
                <w:noProof/>
                <w:webHidden/>
              </w:rPr>
              <w:t>15</w:t>
            </w:r>
            <w:r>
              <w:rPr>
                <w:noProof/>
                <w:webHidden/>
              </w:rPr>
              <w:fldChar w:fldCharType="end"/>
            </w:r>
          </w:hyperlink>
        </w:p>
        <w:p w14:paraId="295716A2" w14:textId="3C08C50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3" w:history="1">
            <w:r w:rsidRPr="00B448A7">
              <w:rPr>
                <w:rStyle w:val="Hyperlink"/>
                <w:noProof/>
              </w:rPr>
              <w:t>Compliance considerations</w:t>
            </w:r>
            <w:r>
              <w:rPr>
                <w:noProof/>
                <w:webHidden/>
              </w:rPr>
              <w:tab/>
            </w:r>
            <w:r>
              <w:rPr>
                <w:noProof/>
                <w:webHidden/>
              </w:rPr>
              <w:fldChar w:fldCharType="begin"/>
            </w:r>
            <w:r>
              <w:rPr>
                <w:noProof/>
                <w:webHidden/>
              </w:rPr>
              <w:instrText xml:space="preserve"> PAGEREF _Toc204013723 \h </w:instrText>
            </w:r>
            <w:r>
              <w:rPr>
                <w:noProof/>
                <w:webHidden/>
              </w:rPr>
            </w:r>
            <w:r>
              <w:rPr>
                <w:noProof/>
                <w:webHidden/>
              </w:rPr>
              <w:fldChar w:fldCharType="separate"/>
            </w:r>
            <w:r>
              <w:rPr>
                <w:noProof/>
                <w:webHidden/>
              </w:rPr>
              <w:t>15</w:t>
            </w:r>
            <w:r>
              <w:rPr>
                <w:noProof/>
                <w:webHidden/>
              </w:rPr>
              <w:fldChar w:fldCharType="end"/>
            </w:r>
          </w:hyperlink>
        </w:p>
        <w:p w14:paraId="0D0C087A" w14:textId="31140B9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4" w:history="1">
            <w:r w:rsidRPr="00B448A7">
              <w:rPr>
                <w:rStyle w:val="Hyperlink"/>
                <w:noProof/>
              </w:rPr>
              <w:t>Data security and privacy considerations</w:t>
            </w:r>
            <w:r>
              <w:rPr>
                <w:noProof/>
                <w:webHidden/>
              </w:rPr>
              <w:tab/>
            </w:r>
            <w:r>
              <w:rPr>
                <w:noProof/>
                <w:webHidden/>
              </w:rPr>
              <w:fldChar w:fldCharType="begin"/>
            </w:r>
            <w:r>
              <w:rPr>
                <w:noProof/>
                <w:webHidden/>
              </w:rPr>
              <w:instrText xml:space="preserve"> PAGEREF _Toc204013724 \h </w:instrText>
            </w:r>
            <w:r>
              <w:rPr>
                <w:noProof/>
                <w:webHidden/>
              </w:rPr>
            </w:r>
            <w:r>
              <w:rPr>
                <w:noProof/>
                <w:webHidden/>
              </w:rPr>
              <w:fldChar w:fldCharType="separate"/>
            </w:r>
            <w:r>
              <w:rPr>
                <w:noProof/>
                <w:webHidden/>
              </w:rPr>
              <w:t>15</w:t>
            </w:r>
            <w:r>
              <w:rPr>
                <w:noProof/>
                <w:webHidden/>
              </w:rPr>
              <w:fldChar w:fldCharType="end"/>
            </w:r>
          </w:hyperlink>
        </w:p>
        <w:p w14:paraId="21ADF452" w14:textId="38F33E3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5" w:history="1">
            <w:r w:rsidRPr="00B448A7">
              <w:rPr>
                <w:rStyle w:val="Hyperlink"/>
                <w:noProof/>
              </w:rPr>
              <w:t>VI.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Appendix &amp; references</w:t>
            </w:r>
            <w:r>
              <w:rPr>
                <w:noProof/>
                <w:webHidden/>
              </w:rPr>
              <w:tab/>
            </w:r>
            <w:r>
              <w:rPr>
                <w:noProof/>
                <w:webHidden/>
              </w:rPr>
              <w:fldChar w:fldCharType="begin"/>
            </w:r>
            <w:r>
              <w:rPr>
                <w:noProof/>
                <w:webHidden/>
              </w:rPr>
              <w:instrText xml:space="preserve"> PAGEREF _Toc204013725 \h </w:instrText>
            </w:r>
            <w:r>
              <w:rPr>
                <w:noProof/>
                <w:webHidden/>
              </w:rPr>
            </w:r>
            <w:r>
              <w:rPr>
                <w:noProof/>
                <w:webHidden/>
              </w:rPr>
              <w:fldChar w:fldCharType="separate"/>
            </w:r>
            <w:r>
              <w:rPr>
                <w:noProof/>
                <w:webHidden/>
              </w:rPr>
              <w:t>16</w:t>
            </w:r>
            <w:r>
              <w:rPr>
                <w:noProof/>
                <w:webHidden/>
              </w:rPr>
              <w:fldChar w:fldCharType="end"/>
            </w:r>
          </w:hyperlink>
        </w:p>
        <w:p w14:paraId="2982AE44" w14:textId="3A11324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6" w:history="1">
            <w:r w:rsidRPr="00B448A7">
              <w:rPr>
                <w:rStyle w:val="Hyperlink"/>
                <w:noProof/>
              </w:rPr>
              <w:t>VII.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Glossary</w:t>
            </w:r>
            <w:r>
              <w:rPr>
                <w:noProof/>
                <w:webHidden/>
              </w:rPr>
              <w:tab/>
            </w:r>
            <w:r>
              <w:rPr>
                <w:noProof/>
                <w:webHidden/>
              </w:rPr>
              <w:fldChar w:fldCharType="begin"/>
            </w:r>
            <w:r>
              <w:rPr>
                <w:noProof/>
                <w:webHidden/>
              </w:rPr>
              <w:instrText xml:space="preserve"> PAGEREF _Toc204013726 \h </w:instrText>
            </w:r>
            <w:r>
              <w:rPr>
                <w:noProof/>
                <w:webHidden/>
              </w:rPr>
            </w:r>
            <w:r>
              <w:rPr>
                <w:noProof/>
                <w:webHidden/>
              </w:rPr>
              <w:fldChar w:fldCharType="separate"/>
            </w:r>
            <w:r>
              <w:rPr>
                <w:noProof/>
                <w:webHidden/>
              </w:rPr>
              <w:t>17</w:t>
            </w:r>
            <w:r>
              <w:rPr>
                <w:noProof/>
                <w:webHidden/>
              </w:rPr>
              <w:fldChar w:fldCharType="end"/>
            </w:r>
          </w:hyperlink>
        </w:p>
        <w:p w14:paraId="0FB2DEEE" w14:textId="156438F1" w:rsidR="00004E9D" w:rsidRDefault="00004E9D">
          <w:r>
            <w:rPr>
              <w:b/>
              <w:bCs/>
              <w:noProof/>
            </w:rPr>
            <w:fldChar w:fldCharType="end"/>
          </w:r>
        </w:p>
      </w:sdtContent>
    </w:sdt>
    <w:p w14:paraId="41274424" w14:textId="77777777" w:rsidR="006E13D6" w:rsidRPr="0020445A" w:rsidRDefault="006E13D6" w:rsidP="0020445A">
      <w:pPr>
        <w:rPr>
          <w:rFonts w:eastAsia="Arial Unicode MS"/>
        </w:rPr>
      </w:pPr>
      <w:r w:rsidRPr="0020445A">
        <w:rPr>
          <w:rFonts w:eastAsia="Arial Unicode MS"/>
        </w:rPr>
        <w:br w:type="page"/>
      </w:r>
    </w:p>
    <w:p w14:paraId="3C9C01A6" w14:textId="12A9E7C8" w:rsidR="0096094E" w:rsidRPr="0020445A" w:rsidRDefault="13C08435" w:rsidP="005E4E12">
      <w:pPr>
        <w:pStyle w:val="Heading1"/>
        <w:numPr>
          <w:ilvl w:val="0"/>
          <w:numId w:val="39"/>
        </w:numPr>
      </w:pPr>
      <w:bookmarkStart w:id="2" w:name="_Toc204013690"/>
      <w:r w:rsidRPr="0020445A">
        <w:lastRenderedPageBreak/>
        <w:t>Purpose</w:t>
      </w:r>
      <w:bookmarkEnd w:id="2"/>
      <w:r w:rsidR="006E13D6" w:rsidRPr="0020445A">
        <w:tab/>
      </w:r>
      <w:bookmarkStart w:id="3" w:name="_Toc5787526"/>
      <w:bookmarkStart w:id="4" w:name="_Toc45198949"/>
      <w:bookmarkStart w:id="5" w:name="_Toc45199114"/>
      <w:bookmarkStart w:id="6" w:name="_Toc45200905"/>
      <w:bookmarkStart w:id="7" w:name="_Toc127380654"/>
      <w:bookmarkStart w:id="8" w:name="_Toc162915409"/>
      <w:bookmarkEnd w:id="3"/>
      <w:bookmarkEnd w:id="4"/>
      <w:bookmarkEnd w:id="5"/>
      <w:bookmarkEnd w:id="6"/>
      <w:bookmarkEnd w:id="7"/>
      <w:bookmarkEnd w:id="8"/>
    </w:p>
    <w:p w14:paraId="4A27A67C" w14:textId="1708FCF9" w:rsidR="006E13D6" w:rsidRPr="0020445A" w:rsidRDefault="00EF77E6" w:rsidP="00491435">
      <w:pPr>
        <w:pStyle w:val="Heading2"/>
      </w:pPr>
      <w:bookmarkStart w:id="9" w:name="_Toc204013691"/>
      <w:r w:rsidRPr="0020445A">
        <w:t>I</w:t>
      </w:r>
      <w:r w:rsidR="006E13D6" w:rsidRPr="0020445A">
        <w:t>ntroduction</w:t>
      </w:r>
      <w:bookmarkEnd w:id="9"/>
    </w:p>
    <w:p w14:paraId="6E2AC49A" w14:textId="77777777" w:rsidR="006E13D6" w:rsidRPr="0020445A" w:rsidRDefault="006E13D6" w:rsidP="0020445A">
      <w:pPr>
        <w:rPr>
          <w:rFonts w:eastAsia="Arial Unicode MS"/>
        </w:rPr>
      </w:pPr>
      <w:r w:rsidRPr="0020445A">
        <w:rPr>
          <w:rFonts w:eastAsia="Arial Unicode MS"/>
        </w:rPr>
        <w:t xml:space="preserve">The Solution/Technical Design Document outlines the technical specifications of the automated business process and provides guidance to the bot controller monitoring the process in production. In addition, it guides the user on major aspects of solution design, troubleshooting, reporting, scheduling, and application information as they relate to maintenance of the process. </w:t>
      </w:r>
    </w:p>
    <w:p w14:paraId="79C534D0" w14:textId="440B650F" w:rsidR="006E13D6" w:rsidRDefault="006E13D6" w:rsidP="0020445A">
      <w:pPr>
        <w:rPr>
          <w:rFonts w:eastAsia="Arial Unicode MS"/>
        </w:rPr>
      </w:pPr>
      <w:r w:rsidRPr="0020445A">
        <w:rPr>
          <w:rFonts w:eastAsia="Arial Unicode MS"/>
        </w:rPr>
        <w:t xml:space="preserve">The </w:t>
      </w:r>
      <w:r w:rsidR="00D158E9" w:rsidRPr="0020445A">
        <w:rPr>
          <w:rFonts w:eastAsia="Arial Unicode MS"/>
        </w:rPr>
        <w:t>SDD</w:t>
      </w:r>
      <w:r w:rsidRPr="0020445A">
        <w:rPr>
          <w:rFonts w:eastAsia="Arial Unicode MS"/>
        </w:rPr>
        <w:t xml:space="preserve"> is a communication document between:</w:t>
      </w:r>
    </w:p>
    <w:p w14:paraId="5D121489" w14:textId="77777777" w:rsidR="002F399E" w:rsidRPr="0020445A" w:rsidRDefault="002F399E" w:rsidP="0020445A">
      <w:pPr>
        <w:rPr>
          <w:rFonts w:eastAsia="Arial Unicode MS"/>
        </w:rPr>
      </w:pPr>
    </w:p>
    <w:p w14:paraId="1D880CEC" w14:textId="4653280F" w:rsidR="006E13D6" w:rsidRPr="0020445A" w:rsidRDefault="006E13D6" w:rsidP="0020445A">
      <w:pPr>
        <w:rPr>
          <w:rFonts w:eastAsia="Arial Unicode MS"/>
        </w:rPr>
      </w:pPr>
      <w:r w:rsidRPr="0020445A">
        <w:rPr>
          <w:rFonts w:eastAsia="Arial Unicode MS"/>
        </w:rPr>
        <w:t xml:space="preserve">The RPA Developer and the COE/Process/Orchestrator/ Bot Controller. The goal is to ensure that the </w:t>
      </w:r>
      <w:r w:rsidR="00D158E9" w:rsidRPr="0020445A">
        <w:rPr>
          <w:rFonts w:eastAsia="Arial Unicode MS"/>
        </w:rPr>
        <w:t xml:space="preserve">Developer, RPA </w:t>
      </w:r>
      <w:r w:rsidR="00835A3A" w:rsidRPr="0020445A">
        <w:rPr>
          <w:rFonts w:eastAsia="Arial Unicode MS"/>
        </w:rPr>
        <w:t>Controller, and support</w:t>
      </w:r>
      <w:r w:rsidRPr="0020445A">
        <w:rPr>
          <w:rFonts w:eastAsia="Arial Unicode MS"/>
        </w:rPr>
        <w:t xml:space="preserve"> has an accurate understanding of the architecture and code structure to properly monitor, troubleshoot, and enhance the automation, as needed.</w:t>
      </w:r>
    </w:p>
    <w:p w14:paraId="076468DE" w14:textId="77777777" w:rsidR="006E13D6" w:rsidRPr="0020445A" w:rsidRDefault="006E13D6" w:rsidP="0020445A">
      <w:pPr>
        <w:rPr>
          <w:rFonts w:eastAsia="Arial Unicode MS"/>
        </w:rPr>
      </w:pPr>
      <w:r w:rsidRPr="0020445A">
        <w:rPr>
          <w:rFonts w:eastAsia="Arial Unicode MS"/>
        </w:rPr>
        <w:t xml:space="preserve">This document outlines the major components of the Master Project (the overall output of the development, containing one or multiple projects that together cover the scope of the robotic process automation) </w:t>
      </w:r>
      <w:proofErr w:type="gramStart"/>
      <w:r w:rsidRPr="0020445A">
        <w:rPr>
          <w:rFonts w:eastAsia="Arial Unicode MS"/>
        </w:rPr>
        <w:t>taking into account</w:t>
      </w:r>
      <w:proofErr w:type="gramEnd"/>
      <w:r w:rsidRPr="0020445A">
        <w:rPr>
          <w:rFonts w:eastAsia="Arial Unicode MS"/>
        </w:rPr>
        <w:t xml:space="preserve"> all the business restrictions (scheduling, peaks, future increases in volume etc.). The focus of the Solution Architect will be on:</w:t>
      </w:r>
    </w:p>
    <w:p w14:paraId="3217C9CB" w14:textId="7AB91C52" w:rsidR="006E13D6" w:rsidRPr="002F399E" w:rsidRDefault="002F399E" w:rsidP="002F399E">
      <w:pPr>
        <w:pStyle w:val="ListParagraph"/>
        <w:numPr>
          <w:ilvl w:val="0"/>
          <w:numId w:val="38"/>
        </w:numPr>
        <w:rPr>
          <w:rFonts w:eastAsia="Arial Unicode MS"/>
        </w:rPr>
      </w:pPr>
      <w:r w:rsidRPr="002F399E">
        <w:rPr>
          <w:rFonts w:eastAsia="Arial Unicode MS"/>
        </w:rPr>
        <w:t>Robustness.</w:t>
      </w:r>
    </w:p>
    <w:p w14:paraId="55A52C9D" w14:textId="6A2CB66E" w:rsidR="006E13D6" w:rsidRPr="002F399E" w:rsidRDefault="002F399E" w:rsidP="002F399E">
      <w:pPr>
        <w:pStyle w:val="ListParagraph"/>
        <w:numPr>
          <w:ilvl w:val="0"/>
          <w:numId w:val="38"/>
        </w:numPr>
        <w:rPr>
          <w:rFonts w:eastAsia="Arial Unicode MS"/>
        </w:rPr>
      </w:pPr>
      <w:r w:rsidRPr="002F399E">
        <w:rPr>
          <w:rFonts w:eastAsia="Arial Unicode MS"/>
        </w:rPr>
        <w:t>Scalability.</w:t>
      </w:r>
    </w:p>
    <w:p w14:paraId="3CAD61E5" w14:textId="19492A11" w:rsidR="006E13D6" w:rsidRPr="002F399E" w:rsidRDefault="002F399E" w:rsidP="002F399E">
      <w:pPr>
        <w:pStyle w:val="ListParagraph"/>
        <w:numPr>
          <w:ilvl w:val="0"/>
          <w:numId w:val="38"/>
        </w:numPr>
        <w:rPr>
          <w:rFonts w:eastAsia="Arial Unicode MS"/>
        </w:rPr>
      </w:pPr>
      <w:r w:rsidRPr="002F399E">
        <w:rPr>
          <w:rFonts w:eastAsia="Arial Unicode MS"/>
        </w:rPr>
        <w:t>Efficiency.</w:t>
      </w:r>
    </w:p>
    <w:p w14:paraId="62916661" w14:textId="331E43A9" w:rsidR="006E13D6" w:rsidRPr="002F399E" w:rsidRDefault="002F399E" w:rsidP="002F399E">
      <w:pPr>
        <w:pStyle w:val="ListParagraph"/>
        <w:numPr>
          <w:ilvl w:val="0"/>
          <w:numId w:val="38"/>
        </w:numPr>
        <w:rPr>
          <w:rFonts w:eastAsia="Arial Unicode MS"/>
        </w:rPr>
      </w:pPr>
      <w:r w:rsidRPr="002F399E">
        <w:rPr>
          <w:rFonts w:eastAsia="Arial Unicode MS"/>
        </w:rPr>
        <w:t>Replicability.</w:t>
      </w:r>
    </w:p>
    <w:p w14:paraId="7F118F6B" w14:textId="44342909" w:rsidR="006E13D6" w:rsidRPr="002F399E" w:rsidRDefault="006E13D6" w:rsidP="002F399E">
      <w:pPr>
        <w:pStyle w:val="ListParagraph"/>
        <w:numPr>
          <w:ilvl w:val="0"/>
          <w:numId w:val="38"/>
        </w:numPr>
        <w:rPr>
          <w:rFonts w:eastAsia="Arial Unicode MS"/>
        </w:rPr>
      </w:pPr>
      <w:r w:rsidRPr="002F399E">
        <w:rPr>
          <w:rFonts w:eastAsia="Arial Unicode MS"/>
        </w:rPr>
        <w:t xml:space="preserve">Reusability of </w:t>
      </w:r>
      <w:r w:rsidR="002F399E" w:rsidRPr="002F399E">
        <w:rPr>
          <w:rFonts w:eastAsia="Arial Unicode MS"/>
        </w:rPr>
        <w:t>component.</w:t>
      </w:r>
    </w:p>
    <w:p w14:paraId="5FB8098F" w14:textId="77777777" w:rsidR="006E13D6" w:rsidRPr="0020445A" w:rsidRDefault="006E13D6" w:rsidP="0020445A">
      <w:pPr>
        <w:rPr>
          <w:rFonts w:eastAsia="Arial Unicode MS"/>
        </w:rPr>
      </w:pPr>
    </w:p>
    <w:p w14:paraId="32539F5F" w14:textId="77777777" w:rsidR="006E13D6" w:rsidRPr="0020445A" w:rsidRDefault="006E13D6" w:rsidP="0020445A">
      <w:pPr>
        <w:rPr>
          <w:rFonts w:eastAsia="Arial Unicode MS"/>
        </w:rPr>
      </w:pPr>
      <w:r w:rsidRPr="0020445A">
        <w:rPr>
          <w:rFonts w:eastAsia="Arial Unicode MS"/>
        </w:rPr>
        <w:t>The information herein is targeted primarily at the developers that will initially implement the solution and subsequently at the support developers in case of change requests.</w:t>
      </w:r>
    </w:p>
    <w:p w14:paraId="4D15D2FB" w14:textId="77777777" w:rsidR="006E13D6" w:rsidRPr="0020445A" w:rsidRDefault="006E13D6" w:rsidP="0020445A">
      <w:pPr>
        <w:rPr>
          <w:rFonts w:eastAsia="Arial Unicode MS"/>
        </w:rPr>
      </w:pPr>
      <w:r w:rsidRPr="0020445A">
        <w:rPr>
          <w:rFonts w:eastAsia="Arial Unicode MS"/>
        </w:rPr>
        <w:t>The document naming convention will follow the naming convention and the version of the automated process. This can be “business process name version” or it can be defined, case by case, as part of the larger RPA project design.</w:t>
      </w:r>
    </w:p>
    <w:p w14:paraId="594BCE5C" w14:textId="5E740DDE" w:rsidR="006E13D6" w:rsidRPr="0020445A" w:rsidRDefault="006E13D6" w:rsidP="0020445A">
      <w:pPr>
        <w:rPr>
          <w:rFonts w:eastAsia="Arial Unicode MS"/>
        </w:rPr>
      </w:pPr>
      <w:r w:rsidRPr="0020445A">
        <w:rPr>
          <w:rFonts w:eastAsia="Arial Unicode MS"/>
        </w:rPr>
        <w:t xml:space="preserve">This document is filled in by the RPA Solution Architect and RPA Developer who automates the business process and reviewed by the RPA Solution Architect prior to </w:t>
      </w:r>
      <w:r w:rsidR="005846B3" w:rsidRPr="0020445A">
        <w:rPr>
          <w:rFonts w:eastAsia="Arial Unicode MS"/>
        </w:rPr>
        <w:t>RPA operations handover</w:t>
      </w:r>
      <w:r w:rsidRPr="0020445A">
        <w:rPr>
          <w:rFonts w:eastAsia="Arial Unicode MS"/>
        </w:rPr>
        <w:t>.</w:t>
      </w:r>
    </w:p>
    <w:p w14:paraId="4C387DD5" w14:textId="77777777" w:rsidR="006E13D6" w:rsidRPr="0020445A" w:rsidRDefault="006E13D6" w:rsidP="0020445A">
      <w:pPr>
        <w:rPr>
          <w:rFonts w:eastAsia="Arial Unicode MS"/>
        </w:rPr>
      </w:pPr>
      <w:r w:rsidRPr="0020445A">
        <w:rPr>
          <w:rFonts w:eastAsia="Arial Unicode MS"/>
        </w:rPr>
        <w:t>The purpose of the document is to record the outcome specific to the automated master project and its subcomponents: projects, workflows, sequences etc.</w:t>
      </w:r>
    </w:p>
    <w:p w14:paraId="2E402920" w14:textId="778C09EA" w:rsidR="006E13D6" w:rsidRPr="0020445A" w:rsidRDefault="006E13D6" w:rsidP="0020445A">
      <w:pPr>
        <w:rPr>
          <w:rFonts w:eastAsia="Arial Unicode MS"/>
        </w:rPr>
      </w:pPr>
      <w:r w:rsidRPr="0020445A">
        <w:rPr>
          <w:rFonts w:eastAsia="Arial Unicode MS"/>
        </w:rPr>
        <w:t xml:space="preserve">This document is meant for the RPA COE, IT Support and RPA supervisor to help by providing a snapshot of the automated process details and components. It can as well serve developers to have a quick glance at the setup, before diving into the code, to troubleshoot or update changes. This is a living document which will change throughout the course of </w:t>
      </w:r>
      <w:r w:rsidR="005E4E12" w:rsidRPr="0020445A">
        <w:rPr>
          <w:rFonts w:eastAsia="Arial Unicode MS"/>
        </w:rPr>
        <w:t>development,</w:t>
      </w:r>
      <w:r w:rsidRPr="0020445A">
        <w:rPr>
          <w:rFonts w:eastAsia="Arial Unicode MS"/>
        </w:rPr>
        <w:t xml:space="preserve"> capturing all </w:t>
      </w:r>
      <w:r w:rsidR="00563E7F" w:rsidRPr="0020445A">
        <w:rPr>
          <w:rFonts w:eastAsia="Arial Unicode MS"/>
        </w:rPr>
        <w:t xml:space="preserve">necessary </w:t>
      </w:r>
      <w:r w:rsidRPr="0020445A">
        <w:rPr>
          <w:rFonts w:eastAsia="Arial Unicode MS"/>
        </w:rPr>
        <w:t>technical details.</w:t>
      </w:r>
    </w:p>
    <w:p w14:paraId="6E7674CF" w14:textId="77777777" w:rsidR="006E13D6" w:rsidRPr="0020445A" w:rsidRDefault="006E13D6" w:rsidP="0020445A">
      <w:pPr>
        <w:rPr>
          <w:rFonts w:eastAsia="Arial Unicode MS"/>
        </w:rPr>
      </w:pPr>
    </w:p>
    <w:p w14:paraId="2E9B2593" w14:textId="77777777" w:rsidR="00997C7C" w:rsidRPr="0020445A" w:rsidRDefault="00997C7C" w:rsidP="0020445A">
      <w:pPr>
        <w:rPr>
          <w:rFonts w:eastAsia="Arial Unicode MS"/>
        </w:rPr>
      </w:pPr>
    </w:p>
    <w:p w14:paraId="3772A010" w14:textId="616AA1F2" w:rsidR="55436268" w:rsidRPr="0020445A" w:rsidRDefault="55436268" w:rsidP="0020445A">
      <w:pPr>
        <w:rPr>
          <w:rFonts w:eastAsia="Arial Unicode MS"/>
        </w:rPr>
      </w:pPr>
    </w:p>
    <w:p w14:paraId="2A6E5795" w14:textId="2732AB3F" w:rsidR="55436268" w:rsidRPr="0020445A" w:rsidRDefault="55436268" w:rsidP="0020445A">
      <w:pPr>
        <w:rPr>
          <w:rFonts w:eastAsia="Arial Unicode MS"/>
        </w:rPr>
      </w:pPr>
    </w:p>
    <w:p w14:paraId="654F3044" w14:textId="0BBF506B" w:rsidR="55436268" w:rsidRPr="0020445A" w:rsidRDefault="55436268" w:rsidP="0020445A">
      <w:pPr>
        <w:rPr>
          <w:rFonts w:eastAsia="Arial Unicode MS"/>
        </w:rPr>
      </w:pPr>
    </w:p>
    <w:p w14:paraId="5DB9BAB1" w14:textId="77777777" w:rsidR="00997C7C" w:rsidRDefault="00997C7C" w:rsidP="0020445A">
      <w:pPr>
        <w:rPr>
          <w:rFonts w:eastAsia="Arial Unicode MS"/>
        </w:rPr>
      </w:pPr>
    </w:p>
    <w:p w14:paraId="33341322" w14:textId="77777777" w:rsidR="00004E9D" w:rsidRDefault="00004E9D" w:rsidP="0020445A">
      <w:pPr>
        <w:rPr>
          <w:rFonts w:eastAsia="Arial Unicode MS"/>
        </w:rPr>
      </w:pPr>
    </w:p>
    <w:p w14:paraId="698F4B16" w14:textId="77777777" w:rsidR="00004E9D" w:rsidRDefault="00004E9D" w:rsidP="0020445A">
      <w:pPr>
        <w:rPr>
          <w:rFonts w:eastAsia="Arial Unicode MS"/>
        </w:rPr>
      </w:pPr>
    </w:p>
    <w:p w14:paraId="3BB4BE15" w14:textId="77777777" w:rsidR="00004E9D" w:rsidRDefault="00004E9D" w:rsidP="0020445A">
      <w:pPr>
        <w:rPr>
          <w:rFonts w:eastAsia="Arial Unicode MS"/>
        </w:rPr>
      </w:pPr>
    </w:p>
    <w:p w14:paraId="15F3B892" w14:textId="77777777" w:rsidR="005E4E12" w:rsidRDefault="005E4E12" w:rsidP="0020445A">
      <w:pPr>
        <w:rPr>
          <w:rFonts w:eastAsia="Arial Unicode MS"/>
        </w:rPr>
      </w:pPr>
    </w:p>
    <w:p w14:paraId="0BD8F5C2" w14:textId="77777777" w:rsidR="005E4E12" w:rsidRDefault="005E4E12" w:rsidP="0020445A">
      <w:pPr>
        <w:rPr>
          <w:rFonts w:eastAsia="Arial Unicode MS"/>
        </w:rPr>
      </w:pPr>
    </w:p>
    <w:p w14:paraId="1F6F1E66" w14:textId="77777777" w:rsidR="00004E9D" w:rsidRDefault="00004E9D" w:rsidP="0020445A">
      <w:pPr>
        <w:rPr>
          <w:rFonts w:eastAsia="Arial Unicode MS"/>
        </w:rPr>
      </w:pPr>
    </w:p>
    <w:p w14:paraId="78A535A4" w14:textId="77777777" w:rsidR="00004E9D" w:rsidRDefault="00004E9D" w:rsidP="0020445A">
      <w:pPr>
        <w:rPr>
          <w:rFonts w:eastAsia="Arial Unicode MS"/>
        </w:rPr>
      </w:pPr>
    </w:p>
    <w:p w14:paraId="54E817F2" w14:textId="77777777" w:rsidR="00004E9D" w:rsidRDefault="00004E9D" w:rsidP="0020445A">
      <w:pPr>
        <w:rPr>
          <w:rFonts w:eastAsia="Arial Unicode MS"/>
        </w:rPr>
      </w:pPr>
    </w:p>
    <w:p w14:paraId="4403BBC2" w14:textId="77777777" w:rsidR="00004E9D" w:rsidRDefault="00004E9D" w:rsidP="0020445A">
      <w:pPr>
        <w:rPr>
          <w:rFonts w:eastAsia="Arial Unicode MS"/>
        </w:rPr>
      </w:pPr>
    </w:p>
    <w:p w14:paraId="2264B4B9" w14:textId="77777777" w:rsidR="00004E9D" w:rsidRDefault="00004E9D" w:rsidP="0020445A">
      <w:pPr>
        <w:rPr>
          <w:rFonts w:eastAsia="Arial Unicode MS"/>
        </w:rPr>
      </w:pPr>
    </w:p>
    <w:p w14:paraId="19B224F0" w14:textId="77777777" w:rsidR="00004E9D" w:rsidRDefault="00004E9D" w:rsidP="0020445A">
      <w:pPr>
        <w:rPr>
          <w:rFonts w:eastAsia="Arial Unicode MS"/>
        </w:rPr>
      </w:pPr>
    </w:p>
    <w:p w14:paraId="4E9E3B1F" w14:textId="77777777" w:rsidR="00004E9D" w:rsidRDefault="00004E9D" w:rsidP="0020445A">
      <w:pPr>
        <w:rPr>
          <w:rFonts w:eastAsia="Arial Unicode MS"/>
        </w:rPr>
      </w:pPr>
    </w:p>
    <w:p w14:paraId="3BD0A6A6" w14:textId="77777777" w:rsidR="00004E9D" w:rsidRPr="0020445A" w:rsidRDefault="00004E9D" w:rsidP="0020445A">
      <w:pPr>
        <w:rPr>
          <w:rFonts w:eastAsia="Arial Unicode MS"/>
        </w:rPr>
      </w:pPr>
    </w:p>
    <w:p w14:paraId="516C0E47" w14:textId="77777777" w:rsidR="006E13D6" w:rsidRPr="0020445A" w:rsidRDefault="006E13D6" w:rsidP="00491435">
      <w:pPr>
        <w:pStyle w:val="Heading2"/>
      </w:pPr>
      <w:bookmarkStart w:id="10" w:name="_Toc204013692"/>
      <w:r w:rsidRPr="0020445A">
        <w:lastRenderedPageBreak/>
        <w:t>Key Contacts</w:t>
      </w:r>
      <w:bookmarkEnd w:id="10"/>
    </w:p>
    <w:p w14:paraId="396C94FB" w14:textId="77777777" w:rsidR="006E13D6" w:rsidRPr="0020445A" w:rsidRDefault="006E13D6" w:rsidP="006E13D6"/>
    <w:p w14:paraId="159C3D33" w14:textId="77777777" w:rsidR="006E13D6" w:rsidRPr="0020445A" w:rsidRDefault="006E13D6" w:rsidP="006E13D6">
      <w:pPr>
        <w:rPr>
          <w:rFonts w:eastAsia="Arial Unicode MS"/>
        </w:rPr>
      </w:pPr>
    </w:p>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65B8524F" w14:textId="77777777" w:rsidTr="002F399E">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155CC89" w14:textId="1E906DFA" w:rsidR="002F399E" w:rsidRPr="008A7F05" w:rsidRDefault="002F399E" w:rsidP="002F399E">
            <w:pPr>
              <w:rPr>
                <w:rFonts w:cs="Arial"/>
                <w:b/>
                <w:color w:val="58595B"/>
                <w:spacing w:val="-5"/>
                <w:sz w:val="18"/>
                <w:szCs w:val="18"/>
              </w:rPr>
            </w:pPr>
            <w:r w:rsidRPr="008A7F05">
              <w:rPr>
                <w:rFonts w:cs="Arial"/>
                <w:b/>
                <w:sz w:val="18"/>
              </w:rPr>
              <w:t>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39447F6" w14:textId="64012E89" w:rsidR="002F399E" w:rsidRPr="00EB6E16" w:rsidRDefault="002F399E" w:rsidP="002F399E">
            <w:pPr>
              <w:jc w:val="center"/>
              <w:rPr>
                <w:rFonts w:cs="Arial"/>
                <w:b/>
                <w:color w:val="58595B"/>
                <w:spacing w:val="-5"/>
                <w:sz w:val="18"/>
                <w:szCs w:val="18"/>
              </w:rPr>
            </w:pPr>
            <w:r w:rsidRPr="00EE674D">
              <w:rPr>
                <w:rFonts w:cs="Arial"/>
                <w:b/>
                <w:color w:val="58595B"/>
                <w:sz w:val="18"/>
              </w:rPr>
              <w:t>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A998370" w14:textId="222B7AB9" w:rsidR="002F399E" w:rsidRPr="00EB6E16" w:rsidRDefault="002F399E" w:rsidP="002F399E">
            <w:pPr>
              <w:jc w:val="center"/>
              <w:rPr>
                <w:rFonts w:cs="Arial"/>
                <w:b/>
                <w:color w:val="58595B"/>
                <w:spacing w:val="-5"/>
                <w:sz w:val="18"/>
                <w:szCs w:val="18"/>
              </w:rPr>
            </w:pPr>
            <w:r w:rsidRPr="00EE674D">
              <w:rPr>
                <w:rFonts w:cs="Arial"/>
                <w:b/>
                <w:color w:val="58595B"/>
                <w:sz w:val="18"/>
              </w:rPr>
              <w:t>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6E5453D3" w14:textId="6F0FAED8" w:rsidR="002F399E" w:rsidRPr="00EB6E16" w:rsidRDefault="002F399E" w:rsidP="002F399E">
            <w:pPr>
              <w:jc w:val="center"/>
              <w:rPr>
                <w:rFonts w:cs="Arial"/>
                <w:b/>
                <w:color w:val="58595B"/>
                <w:spacing w:val="-5"/>
                <w:sz w:val="18"/>
                <w:szCs w:val="18"/>
              </w:rPr>
            </w:pPr>
            <w:r w:rsidRPr="00EE674D">
              <w:rPr>
                <w:rFonts w:cs="Arial"/>
                <w:b/>
                <w:color w:val="58595B"/>
                <w:sz w:val="18"/>
              </w:rPr>
              <w:t>Org.</w:t>
            </w:r>
          </w:p>
        </w:tc>
      </w:tr>
      <w:tr w:rsidR="002F399E" w:rsidRPr="00477BA7" w14:paraId="365B5792" w14:textId="77777777" w:rsidTr="002F399E">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6B3A7E0F" w14:textId="4FC0C947" w:rsidR="002F399E" w:rsidRPr="002F399E" w:rsidRDefault="002F399E" w:rsidP="002F399E">
            <w:pPr>
              <w:rPr>
                <w:rFonts w:cs="Arial"/>
                <w:spacing w:val="-5"/>
                <w:sz w:val="18"/>
                <w:szCs w:val="18"/>
              </w:rPr>
            </w:pPr>
            <w:r w:rsidRPr="00EE674D">
              <w:rPr>
                <w:rFonts w:cs="Arial"/>
                <w:b/>
                <w:color w:val="58595B"/>
                <w:sz w:val="18"/>
              </w:rPr>
              <w:t>Leader/Sponsor</w:t>
            </w:r>
          </w:p>
        </w:tc>
        <w:tc>
          <w:tcPr>
            <w:tcW w:w="2302"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3E02EBBA" w14:textId="77777777" w:rsidR="002F399E" w:rsidRPr="002059F2" w:rsidRDefault="002F399E" w:rsidP="002F399E">
            <w:pPr>
              <w:pStyle w:val="Chartcopy"/>
            </w:pPr>
          </w:p>
        </w:tc>
        <w:tc>
          <w:tcPr>
            <w:tcW w:w="2835"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111A162A" w14:textId="77777777" w:rsidR="002F399E" w:rsidRPr="002059F2" w:rsidRDefault="002F399E" w:rsidP="002F399E">
            <w:pPr>
              <w:pStyle w:val="Chartcopy"/>
            </w:pPr>
          </w:p>
        </w:tc>
        <w:tc>
          <w:tcPr>
            <w:tcW w:w="1985" w:type="dxa"/>
            <w:tcBorders>
              <w:top w:val="single" w:sz="24" w:space="0" w:color="58595B"/>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30D109B3" w14:textId="77777777" w:rsidR="002F399E" w:rsidRPr="002059F2" w:rsidRDefault="002F399E" w:rsidP="002F399E">
            <w:pPr>
              <w:pStyle w:val="Chartcopy"/>
            </w:pPr>
          </w:p>
        </w:tc>
      </w:tr>
      <w:tr w:rsidR="002F399E" w:rsidRPr="00477BA7" w14:paraId="0EE1616D" w14:textId="77777777" w:rsidTr="002F399E">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693B3E59" w14:textId="57F2FE8D" w:rsidR="002F399E" w:rsidRPr="00EB6E16" w:rsidRDefault="002F399E" w:rsidP="002F399E">
            <w:pPr>
              <w:rPr>
                <w:rFonts w:cs="Arial"/>
                <w:b/>
                <w:color w:val="58595B"/>
                <w:spacing w:val="-5"/>
                <w:sz w:val="18"/>
                <w:szCs w:val="18"/>
              </w:rPr>
            </w:pPr>
            <w:r w:rsidRPr="00EE674D">
              <w:rPr>
                <w:rFonts w:cs="Arial"/>
                <w:b/>
                <w:color w:val="58595B"/>
                <w:sz w:val="18"/>
              </w:rPr>
              <w:t>Process owner</w:t>
            </w:r>
          </w:p>
        </w:tc>
        <w:tc>
          <w:tcPr>
            <w:tcW w:w="2302"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20D3D305" w14:textId="77777777" w:rsidR="002F399E" w:rsidRPr="002059F2" w:rsidRDefault="002F399E" w:rsidP="002F399E">
            <w:pPr>
              <w:pStyle w:val="Chartcopy"/>
            </w:pPr>
          </w:p>
        </w:tc>
        <w:tc>
          <w:tcPr>
            <w:tcW w:w="283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795335DD" w14:textId="77777777" w:rsidR="002F399E" w:rsidRPr="002059F2" w:rsidRDefault="002F399E" w:rsidP="002F399E">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08465154" w14:textId="77777777" w:rsidR="002F399E" w:rsidRPr="002059F2" w:rsidRDefault="002F399E" w:rsidP="002F399E">
            <w:pPr>
              <w:pStyle w:val="Chartcopy"/>
            </w:pPr>
          </w:p>
        </w:tc>
      </w:tr>
      <w:tr w:rsidR="002F399E" w:rsidRPr="00477BA7" w14:paraId="71E2BBD5" w14:textId="77777777" w:rsidTr="002F399E">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77635E7F" w14:textId="76D935E7" w:rsidR="002F399E" w:rsidRPr="00EB6E16" w:rsidRDefault="002F399E" w:rsidP="002F399E">
            <w:pPr>
              <w:rPr>
                <w:rFonts w:cs="Arial"/>
                <w:b/>
                <w:color w:val="58595B"/>
                <w:spacing w:val="-5"/>
                <w:sz w:val="18"/>
                <w:szCs w:val="18"/>
              </w:rPr>
            </w:pPr>
            <w:r w:rsidRPr="00EE674D">
              <w:rPr>
                <w:rFonts w:cs="Arial"/>
                <w:b/>
                <w:color w:val="58595B"/>
                <w:sz w:val="18"/>
              </w:rPr>
              <w:t>Process SME</w:t>
            </w:r>
          </w:p>
        </w:tc>
        <w:tc>
          <w:tcPr>
            <w:tcW w:w="2302"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3A2D2E6A" w14:textId="77777777" w:rsidR="002F399E" w:rsidRPr="002059F2" w:rsidRDefault="002F399E" w:rsidP="002F399E">
            <w:pPr>
              <w:pStyle w:val="Chartcopy"/>
            </w:pPr>
          </w:p>
        </w:tc>
        <w:tc>
          <w:tcPr>
            <w:tcW w:w="283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725A7125" w14:textId="77777777" w:rsidR="002F399E" w:rsidRPr="002059F2" w:rsidRDefault="002F399E" w:rsidP="002F399E">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12B39414" w14:textId="77777777" w:rsidR="002F399E" w:rsidRPr="002059F2" w:rsidRDefault="002F399E" w:rsidP="002F399E">
            <w:pPr>
              <w:pStyle w:val="Chartcopy"/>
            </w:pPr>
          </w:p>
        </w:tc>
      </w:tr>
      <w:tr w:rsidR="002F399E" w:rsidRPr="00477BA7" w14:paraId="14C36BBF" w14:textId="77777777" w:rsidTr="002F399E">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tcPr>
          <w:p w14:paraId="224CD63D" w14:textId="45778ED5" w:rsidR="002F399E" w:rsidRDefault="002F399E" w:rsidP="002F399E">
            <w:pPr>
              <w:rPr>
                <w:rFonts w:cs="Arial"/>
                <w:b/>
                <w:color w:val="58595B"/>
                <w:spacing w:val="-5"/>
                <w:sz w:val="18"/>
                <w:szCs w:val="18"/>
              </w:rPr>
            </w:pPr>
            <w:r w:rsidRPr="00EE674D">
              <w:rPr>
                <w:rFonts w:cs="Arial"/>
                <w:b/>
                <w:color w:val="58595B"/>
                <w:sz w:val="18"/>
              </w:rPr>
              <w:t>Business analyst</w:t>
            </w:r>
          </w:p>
        </w:tc>
        <w:tc>
          <w:tcPr>
            <w:tcW w:w="2302"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78C39F60" w14:textId="77777777" w:rsidR="002F399E" w:rsidRPr="002059F2" w:rsidRDefault="002F399E" w:rsidP="002F399E">
            <w:pPr>
              <w:pStyle w:val="Chartcopy"/>
            </w:pPr>
          </w:p>
        </w:tc>
        <w:tc>
          <w:tcPr>
            <w:tcW w:w="2835"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03C60F14" w14:textId="77777777" w:rsidR="002F399E" w:rsidRPr="002059F2" w:rsidRDefault="002F399E" w:rsidP="002F399E">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603D26A4" w14:textId="77777777" w:rsidR="002F399E" w:rsidRPr="002059F2" w:rsidRDefault="002F399E" w:rsidP="002F399E">
            <w:pPr>
              <w:pStyle w:val="Chartcopy"/>
            </w:pPr>
          </w:p>
        </w:tc>
      </w:tr>
      <w:tr w:rsidR="002F399E" w:rsidRPr="00477BA7" w14:paraId="55330EC9" w14:textId="77777777" w:rsidTr="002F399E">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28092ABF" w14:textId="16AF5B72" w:rsidR="002F399E" w:rsidRDefault="002F399E" w:rsidP="002F399E">
            <w:pPr>
              <w:rPr>
                <w:rFonts w:cs="Arial"/>
                <w:b/>
                <w:color w:val="58595B"/>
                <w:spacing w:val="-5"/>
                <w:sz w:val="18"/>
                <w:szCs w:val="18"/>
              </w:rPr>
            </w:pPr>
            <w:r w:rsidRPr="00EE674D">
              <w:rPr>
                <w:rFonts w:cs="Arial"/>
                <w:b/>
                <w:color w:val="58595B"/>
                <w:sz w:val="18"/>
              </w:rPr>
              <w:t>Project manager</w:t>
            </w:r>
          </w:p>
        </w:tc>
        <w:tc>
          <w:tcPr>
            <w:tcW w:w="2302"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02B9A93F" w14:textId="77777777" w:rsidR="002F399E" w:rsidRPr="002059F2" w:rsidRDefault="002F399E" w:rsidP="002F399E">
            <w:pPr>
              <w:pStyle w:val="Chartcopy"/>
            </w:pPr>
          </w:p>
        </w:tc>
        <w:tc>
          <w:tcPr>
            <w:tcW w:w="283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279E90C8" w14:textId="77777777" w:rsidR="002F399E" w:rsidRPr="002059F2" w:rsidRDefault="002F399E" w:rsidP="002F399E">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092519A9" w14:textId="77777777" w:rsidR="002F399E" w:rsidRPr="002059F2" w:rsidRDefault="002F399E" w:rsidP="002F399E">
            <w:pPr>
              <w:pStyle w:val="Chartcopy"/>
            </w:pPr>
          </w:p>
        </w:tc>
      </w:tr>
      <w:tr w:rsidR="002F399E" w:rsidRPr="00477BA7" w14:paraId="7E2953E8" w14:textId="77777777" w:rsidTr="002F399E">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78EE4592" w14:textId="695DA627" w:rsidR="002F399E" w:rsidRPr="00EE674D" w:rsidRDefault="002F399E" w:rsidP="002F399E">
            <w:pPr>
              <w:rPr>
                <w:rFonts w:cs="Arial"/>
                <w:b/>
                <w:color w:val="58595B"/>
                <w:sz w:val="18"/>
              </w:rPr>
            </w:pPr>
            <w:r>
              <w:rPr>
                <w:rFonts w:cs="Arial"/>
                <w:b/>
                <w:color w:val="58595B"/>
                <w:sz w:val="18"/>
              </w:rPr>
              <w:t>Developer</w:t>
            </w:r>
          </w:p>
        </w:tc>
        <w:tc>
          <w:tcPr>
            <w:tcW w:w="2302"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67EFE799" w14:textId="77777777" w:rsidR="002F399E" w:rsidRPr="002059F2" w:rsidRDefault="002F399E" w:rsidP="002F399E">
            <w:pPr>
              <w:pStyle w:val="Chartcopy"/>
            </w:pPr>
          </w:p>
        </w:tc>
        <w:tc>
          <w:tcPr>
            <w:tcW w:w="283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7994D8A2" w14:textId="77777777" w:rsidR="002F399E" w:rsidRPr="002059F2" w:rsidRDefault="002F399E" w:rsidP="002F399E">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5E47A8F3" w14:textId="77777777" w:rsidR="002F399E" w:rsidRPr="002059F2" w:rsidRDefault="002F399E" w:rsidP="002F399E">
            <w:pPr>
              <w:pStyle w:val="Chartcopy"/>
            </w:pPr>
          </w:p>
        </w:tc>
      </w:tr>
      <w:tr w:rsidR="002F399E" w:rsidRPr="00477BA7" w14:paraId="7EAEBA9C" w14:textId="77777777" w:rsidTr="002F399E">
        <w:trPr>
          <w:trHeight w:val="360"/>
        </w:trPr>
        <w:tc>
          <w:tcPr>
            <w:tcW w:w="1667"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tcPr>
          <w:p w14:paraId="48054374" w14:textId="7ABE362F" w:rsidR="002F399E" w:rsidRPr="00EE674D" w:rsidRDefault="002F399E" w:rsidP="002F399E">
            <w:pPr>
              <w:rPr>
                <w:rFonts w:cs="Arial"/>
                <w:b/>
                <w:color w:val="58595B"/>
                <w:sz w:val="18"/>
              </w:rPr>
            </w:pPr>
            <w:r>
              <w:rPr>
                <w:rFonts w:cs="Arial"/>
                <w:b/>
                <w:color w:val="58595B"/>
                <w:sz w:val="18"/>
              </w:rPr>
              <w:t>Solution Architect</w:t>
            </w:r>
          </w:p>
        </w:tc>
        <w:tc>
          <w:tcPr>
            <w:tcW w:w="2302"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0CF995FB" w14:textId="77777777" w:rsidR="002F399E" w:rsidRPr="002059F2" w:rsidRDefault="002F399E" w:rsidP="002F399E">
            <w:pPr>
              <w:pStyle w:val="Chartcopy"/>
            </w:pPr>
          </w:p>
        </w:tc>
        <w:tc>
          <w:tcPr>
            <w:tcW w:w="2835"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DFB73AE" w14:textId="77777777" w:rsidR="002F399E" w:rsidRPr="002059F2" w:rsidRDefault="002F399E" w:rsidP="002F399E">
            <w:pPr>
              <w:pStyle w:val="Chartcopy"/>
            </w:pPr>
          </w:p>
        </w:tc>
        <w:tc>
          <w:tcPr>
            <w:tcW w:w="1985"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1291CE94" w14:textId="77777777" w:rsidR="002F399E" w:rsidRPr="002059F2" w:rsidRDefault="002F399E" w:rsidP="002F399E">
            <w:pPr>
              <w:pStyle w:val="Chartcopy"/>
            </w:pPr>
          </w:p>
        </w:tc>
      </w:tr>
    </w:tbl>
    <w:p w14:paraId="151E5074" w14:textId="77777777" w:rsidR="00DC7BA9" w:rsidRPr="0020445A" w:rsidRDefault="00DC7BA9" w:rsidP="0020445A">
      <w:pPr>
        <w:rPr>
          <w:rFonts w:eastAsia="Arial Unicode MS"/>
        </w:rPr>
      </w:pPr>
    </w:p>
    <w:p w14:paraId="113839A5" w14:textId="77777777" w:rsidR="00DC7BA9" w:rsidRPr="0020445A" w:rsidRDefault="00DC7BA9" w:rsidP="0020445A">
      <w:pPr>
        <w:rPr>
          <w:rFonts w:eastAsia="Arial Unicode MS"/>
        </w:rPr>
      </w:pPr>
    </w:p>
    <w:p w14:paraId="06486DB2" w14:textId="369252B0" w:rsidR="00120DCB" w:rsidRPr="0020445A" w:rsidRDefault="00120DCB" w:rsidP="00491435">
      <w:pPr>
        <w:pStyle w:val="Heading2"/>
      </w:pPr>
      <w:bookmarkStart w:id="11" w:name="_Toc204013693"/>
      <w:r w:rsidRPr="0020445A">
        <w:t>Source Documents</w:t>
      </w:r>
      <w:bookmarkEnd w:id="11"/>
    </w:p>
    <w:p w14:paraId="4022E859" w14:textId="0E7E2C23" w:rsidR="002F399E" w:rsidRPr="0020445A" w:rsidRDefault="00FA41F0" w:rsidP="002F399E">
      <w:r w:rsidRPr="0020445A">
        <w:t>&lt;Section should contain the list of documents that were referenced to create the PDD such as Use</w:t>
      </w:r>
      <w:r w:rsidR="002F399E" w:rsidRPr="002F399E">
        <w:t xml:space="preserve"> </w:t>
      </w:r>
      <w:r w:rsidR="002F399E" w:rsidRPr="0020445A">
        <w:t>case document, Process flow document, or SOPs&gt;</w:t>
      </w:r>
    </w:p>
    <w:p w14:paraId="2864EF4F" w14:textId="1638721B" w:rsidR="002F399E" w:rsidRDefault="00FA41F0" w:rsidP="00120DCB">
      <w:r w:rsidRPr="0020445A">
        <w:t xml:space="preserve"> </w:t>
      </w:r>
    </w:p>
    <w:p w14:paraId="2876679E" w14:textId="77777777" w:rsidR="002F399E" w:rsidRDefault="002F399E" w:rsidP="00120DCB"/>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0AC6E1B6" w14:textId="77777777" w:rsidTr="006D3844">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3D08CB3" w14:textId="1CB9477B" w:rsidR="002F399E" w:rsidRPr="008A7F05" w:rsidRDefault="002F399E" w:rsidP="002F399E">
            <w:pPr>
              <w:rPr>
                <w:rFonts w:cs="Arial"/>
                <w:b/>
                <w:color w:val="58595B"/>
                <w:spacing w:val="-5"/>
                <w:sz w:val="18"/>
                <w:szCs w:val="18"/>
              </w:rPr>
            </w:pPr>
            <w:r w:rsidRPr="008A7F05">
              <w:rPr>
                <w:rFonts w:cs="Arial"/>
                <w:b/>
                <w:sz w:val="18"/>
              </w:rPr>
              <w:t>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2B2809F" w14:textId="689C1E29" w:rsidR="002F399E" w:rsidRPr="00EB6E16" w:rsidRDefault="002F399E" w:rsidP="002F399E">
            <w:pPr>
              <w:jc w:val="center"/>
              <w:rPr>
                <w:rFonts w:cs="Arial"/>
                <w:b/>
                <w:color w:val="58595B"/>
                <w:spacing w:val="-5"/>
                <w:sz w:val="18"/>
                <w:szCs w:val="18"/>
              </w:rPr>
            </w:pPr>
            <w:r w:rsidRPr="00EE674D">
              <w:rPr>
                <w:rFonts w:cs="Arial"/>
                <w:b/>
                <w:color w:val="58595B"/>
                <w:sz w:val="18"/>
              </w:rPr>
              <w:t>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4FD4C8B" w14:textId="0EF792DC" w:rsidR="002F399E" w:rsidRPr="00EB6E16" w:rsidRDefault="002F399E" w:rsidP="002F399E">
            <w:pPr>
              <w:jc w:val="center"/>
              <w:rPr>
                <w:rFonts w:cs="Arial"/>
                <w:b/>
                <w:color w:val="58595B"/>
                <w:spacing w:val="-5"/>
                <w:sz w:val="18"/>
                <w:szCs w:val="18"/>
              </w:rPr>
            </w:pPr>
            <w:r w:rsidRPr="00EE674D">
              <w:rPr>
                <w:rFonts w:cs="Arial"/>
                <w:b/>
                <w:color w:val="58595B"/>
                <w:sz w:val="18"/>
              </w:rPr>
              <w:t>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46E6935" w14:textId="3A827639" w:rsidR="002F399E" w:rsidRPr="00EB6E16" w:rsidRDefault="002F399E" w:rsidP="002F399E">
            <w:pPr>
              <w:jc w:val="center"/>
              <w:rPr>
                <w:rFonts w:cs="Arial"/>
                <w:b/>
                <w:color w:val="58595B"/>
                <w:spacing w:val="-5"/>
                <w:sz w:val="18"/>
                <w:szCs w:val="18"/>
              </w:rPr>
            </w:pPr>
            <w:r w:rsidRPr="00EE674D">
              <w:rPr>
                <w:rFonts w:cs="Arial"/>
                <w:b/>
                <w:color w:val="58595B"/>
                <w:sz w:val="18"/>
              </w:rPr>
              <w:t>Date</w:t>
            </w:r>
          </w:p>
        </w:tc>
      </w:tr>
      <w:tr w:rsidR="002F399E" w:rsidRPr="00477BA7" w14:paraId="6B77AD30" w14:textId="77777777" w:rsidTr="006D3844">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0ACDB33A" w14:textId="0237C087" w:rsidR="002F399E" w:rsidRPr="008A7F05" w:rsidRDefault="002F399E" w:rsidP="006D3844">
            <w:pPr>
              <w:rPr>
                <w:rFonts w:cs="Arial"/>
                <w:spacing w:val="-5"/>
                <w:sz w:val="18"/>
                <w:szCs w:val="18"/>
              </w:rPr>
            </w:pPr>
          </w:p>
        </w:tc>
        <w:tc>
          <w:tcPr>
            <w:tcW w:w="2302"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10615CB7" w14:textId="77777777" w:rsidR="002F399E" w:rsidRPr="008A7F05" w:rsidRDefault="002F399E" w:rsidP="006D3844">
            <w:pPr>
              <w:pStyle w:val="Chartcopy"/>
            </w:pPr>
          </w:p>
        </w:tc>
        <w:tc>
          <w:tcPr>
            <w:tcW w:w="2835"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022E8524" w14:textId="77777777" w:rsidR="002F399E" w:rsidRPr="008A7F05" w:rsidRDefault="002F399E" w:rsidP="006D3844">
            <w:pPr>
              <w:pStyle w:val="Chartcopy"/>
            </w:pPr>
          </w:p>
        </w:tc>
        <w:tc>
          <w:tcPr>
            <w:tcW w:w="1985" w:type="dxa"/>
            <w:tcBorders>
              <w:top w:val="single" w:sz="24" w:space="0" w:color="58595B"/>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4DB67372" w14:textId="77777777" w:rsidR="002F399E" w:rsidRPr="008A7F05" w:rsidRDefault="002F399E" w:rsidP="006D3844">
            <w:pPr>
              <w:pStyle w:val="Chartcopy"/>
            </w:pPr>
          </w:p>
        </w:tc>
      </w:tr>
      <w:tr w:rsidR="002F399E" w:rsidRPr="00477BA7" w14:paraId="60C211C8" w14:textId="77777777" w:rsidTr="006D3844">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693BF3EF" w14:textId="2FE1B0B1" w:rsidR="002F399E" w:rsidRPr="008A7F05" w:rsidRDefault="002F399E" w:rsidP="006D3844">
            <w:pPr>
              <w:rPr>
                <w:rFonts w:cs="Arial"/>
                <w:color w:val="58595B"/>
                <w:spacing w:val="-5"/>
                <w:sz w:val="18"/>
                <w:szCs w:val="18"/>
              </w:rPr>
            </w:pPr>
          </w:p>
        </w:tc>
        <w:tc>
          <w:tcPr>
            <w:tcW w:w="2302"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3C0A0E70" w14:textId="77777777" w:rsidR="002F399E" w:rsidRPr="008A7F05" w:rsidRDefault="002F399E" w:rsidP="006D3844">
            <w:pPr>
              <w:pStyle w:val="Chartcopy"/>
            </w:pPr>
          </w:p>
        </w:tc>
        <w:tc>
          <w:tcPr>
            <w:tcW w:w="283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68D8A6C4" w14:textId="77777777" w:rsidR="002F399E" w:rsidRPr="008A7F05" w:rsidRDefault="002F399E" w:rsidP="006D3844">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5A82A35D" w14:textId="77777777" w:rsidR="002F399E" w:rsidRPr="008A7F05" w:rsidRDefault="002F399E" w:rsidP="006D3844">
            <w:pPr>
              <w:pStyle w:val="Chartcopy"/>
            </w:pPr>
          </w:p>
        </w:tc>
      </w:tr>
      <w:tr w:rsidR="002F399E" w:rsidRPr="00477BA7" w14:paraId="39A5E2B5" w14:textId="77777777" w:rsidTr="006D3844">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10310E2F" w14:textId="0044523F" w:rsidR="002F399E" w:rsidRPr="008A7F05" w:rsidRDefault="002F399E" w:rsidP="006D3844">
            <w:pPr>
              <w:rPr>
                <w:rFonts w:cs="Arial"/>
                <w:color w:val="58595B"/>
                <w:spacing w:val="-5"/>
                <w:sz w:val="18"/>
                <w:szCs w:val="18"/>
              </w:rPr>
            </w:pPr>
          </w:p>
        </w:tc>
        <w:tc>
          <w:tcPr>
            <w:tcW w:w="2302"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44F9E376" w14:textId="77777777" w:rsidR="002F399E" w:rsidRPr="008A7F05" w:rsidRDefault="002F399E" w:rsidP="006D3844">
            <w:pPr>
              <w:pStyle w:val="Chartcopy"/>
            </w:pPr>
          </w:p>
        </w:tc>
        <w:tc>
          <w:tcPr>
            <w:tcW w:w="283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4197FD29" w14:textId="77777777" w:rsidR="002F399E" w:rsidRPr="008A7F05" w:rsidRDefault="002F399E" w:rsidP="006D3844">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7ED7D8D2" w14:textId="77777777" w:rsidR="002F399E" w:rsidRPr="008A7F05" w:rsidRDefault="002F399E" w:rsidP="006D3844">
            <w:pPr>
              <w:pStyle w:val="Chartcopy"/>
            </w:pPr>
          </w:p>
        </w:tc>
      </w:tr>
      <w:tr w:rsidR="002F399E" w:rsidRPr="00477BA7" w14:paraId="095CE23E" w14:textId="77777777" w:rsidTr="006D3844">
        <w:trPr>
          <w:trHeight w:val="360"/>
        </w:trPr>
        <w:tc>
          <w:tcPr>
            <w:tcW w:w="1667"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tcPr>
          <w:p w14:paraId="2BF6FB51" w14:textId="5813DA21" w:rsidR="002F399E" w:rsidRPr="008A7F05" w:rsidRDefault="002F399E" w:rsidP="006D3844">
            <w:pPr>
              <w:rPr>
                <w:rFonts w:cs="Arial"/>
                <w:color w:val="58595B"/>
                <w:spacing w:val="-5"/>
                <w:sz w:val="18"/>
                <w:szCs w:val="18"/>
              </w:rPr>
            </w:pPr>
          </w:p>
        </w:tc>
        <w:tc>
          <w:tcPr>
            <w:tcW w:w="2302"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3D1429CB" w14:textId="77777777" w:rsidR="002F399E" w:rsidRPr="008A7F05" w:rsidRDefault="002F399E" w:rsidP="006D3844">
            <w:pPr>
              <w:pStyle w:val="Chartcopy"/>
            </w:pPr>
          </w:p>
        </w:tc>
        <w:tc>
          <w:tcPr>
            <w:tcW w:w="2835"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499422A4" w14:textId="77777777" w:rsidR="002F399E" w:rsidRPr="008A7F05" w:rsidRDefault="002F399E" w:rsidP="006D3844">
            <w:pPr>
              <w:pStyle w:val="Chartcopy"/>
            </w:pPr>
          </w:p>
        </w:tc>
        <w:tc>
          <w:tcPr>
            <w:tcW w:w="1985"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5301DBDF" w14:textId="77777777" w:rsidR="002F399E" w:rsidRPr="008A7F05" w:rsidRDefault="002F399E" w:rsidP="006D3844">
            <w:pPr>
              <w:pStyle w:val="Chartcopy"/>
            </w:pPr>
          </w:p>
        </w:tc>
      </w:tr>
      <w:tr w:rsidR="002F399E" w:rsidRPr="00477BA7" w14:paraId="58BE5BDC" w14:textId="77777777" w:rsidTr="003424E8">
        <w:trPr>
          <w:trHeight w:val="360"/>
        </w:trPr>
        <w:tc>
          <w:tcPr>
            <w:tcW w:w="1667"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tcPr>
          <w:p w14:paraId="4B600B09" w14:textId="0CA41A61" w:rsidR="002F399E" w:rsidRPr="008A7F05" w:rsidRDefault="002F399E" w:rsidP="006D3844">
            <w:pPr>
              <w:rPr>
                <w:rFonts w:cs="Arial"/>
                <w:color w:val="58595B"/>
                <w:spacing w:val="-5"/>
                <w:sz w:val="18"/>
                <w:szCs w:val="18"/>
              </w:rPr>
            </w:pPr>
          </w:p>
        </w:tc>
        <w:tc>
          <w:tcPr>
            <w:tcW w:w="2302"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3E94400C" w14:textId="77777777" w:rsidR="002F399E" w:rsidRPr="008A7F05" w:rsidRDefault="002F399E" w:rsidP="006D3844">
            <w:pPr>
              <w:pStyle w:val="Chartcopy"/>
            </w:pPr>
          </w:p>
        </w:tc>
        <w:tc>
          <w:tcPr>
            <w:tcW w:w="2835"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869D5CA" w14:textId="77777777" w:rsidR="002F399E" w:rsidRPr="008A7F05" w:rsidRDefault="002F399E" w:rsidP="006D3844">
            <w:pPr>
              <w:pStyle w:val="Chartcopy"/>
            </w:pPr>
          </w:p>
        </w:tc>
        <w:tc>
          <w:tcPr>
            <w:tcW w:w="1985"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6F3B8085" w14:textId="77777777" w:rsidR="002F399E" w:rsidRPr="008A7F05" w:rsidRDefault="002F399E" w:rsidP="006D3844">
            <w:pPr>
              <w:pStyle w:val="Chartcopy"/>
            </w:pPr>
          </w:p>
        </w:tc>
      </w:tr>
    </w:tbl>
    <w:p w14:paraId="4AA56657" w14:textId="77777777" w:rsidR="00FA41F0" w:rsidRPr="0020445A" w:rsidRDefault="00FA41F0" w:rsidP="00120DCB"/>
    <w:p w14:paraId="13C138AF" w14:textId="77777777" w:rsidR="00DC7BA9" w:rsidRPr="0020445A" w:rsidRDefault="00DC7BA9" w:rsidP="0020445A">
      <w:pPr>
        <w:rPr>
          <w:rFonts w:eastAsia="Arial Unicode MS"/>
        </w:rPr>
      </w:pPr>
    </w:p>
    <w:p w14:paraId="32E07934" w14:textId="77777777" w:rsidR="00DC7BA9" w:rsidRDefault="00DC7BA9" w:rsidP="0020445A">
      <w:pPr>
        <w:rPr>
          <w:rFonts w:eastAsia="Arial Unicode MS"/>
        </w:rPr>
      </w:pPr>
    </w:p>
    <w:p w14:paraId="6478E618" w14:textId="77777777" w:rsidR="00004E9D" w:rsidRDefault="00004E9D" w:rsidP="0020445A">
      <w:pPr>
        <w:rPr>
          <w:rFonts w:eastAsia="Arial Unicode MS"/>
        </w:rPr>
      </w:pPr>
    </w:p>
    <w:p w14:paraId="790D6C99" w14:textId="77777777" w:rsidR="00004E9D" w:rsidRDefault="00004E9D" w:rsidP="0020445A">
      <w:pPr>
        <w:rPr>
          <w:rFonts w:eastAsia="Arial Unicode MS"/>
        </w:rPr>
      </w:pPr>
    </w:p>
    <w:p w14:paraId="7937594B" w14:textId="77777777" w:rsidR="00004E9D" w:rsidRDefault="00004E9D" w:rsidP="0020445A">
      <w:pPr>
        <w:rPr>
          <w:rFonts w:eastAsia="Arial Unicode MS"/>
        </w:rPr>
      </w:pPr>
    </w:p>
    <w:p w14:paraId="40AB1A44" w14:textId="77777777" w:rsidR="00004E9D" w:rsidRDefault="00004E9D" w:rsidP="0020445A">
      <w:pPr>
        <w:rPr>
          <w:rFonts w:eastAsia="Arial Unicode MS"/>
        </w:rPr>
      </w:pPr>
    </w:p>
    <w:p w14:paraId="0E72DDB3" w14:textId="77777777" w:rsidR="003424E8" w:rsidRDefault="003424E8" w:rsidP="0020445A">
      <w:pPr>
        <w:rPr>
          <w:rFonts w:eastAsia="Arial Unicode MS"/>
        </w:rPr>
      </w:pPr>
    </w:p>
    <w:p w14:paraId="5F453332" w14:textId="77777777" w:rsidR="003424E8" w:rsidRDefault="003424E8" w:rsidP="0020445A">
      <w:pPr>
        <w:rPr>
          <w:rFonts w:eastAsia="Arial Unicode MS"/>
        </w:rPr>
      </w:pPr>
    </w:p>
    <w:p w14:paraId="6BA76B0E" w14:textId="77777777" w:rsidR="003424E8" w:rsidRDefault="003424E8" w:rsidP="0020445A">
      <w:pPr>
        <w:rPr>
          <w:rFonts w:eastAsia="Arial Unicode MS"/>
        </w:rPr>
      </w:pPr>
    </w:p>
    <w:p w14:paraId="59EEB104" w14:textId="77777777" w:rsidR="00004E9D" w:rsidRDefault="00004E9D" w:rsidP="0020445A">
      <w:pPr>
        <w:rPr>
          <w:rFonts w:eastAsia="Arial Unicode MS"/>
        </w:rPr>
      </w:pPr>
    </w:p>
    <w:p w14:paraId="426B553F" w14:textId="6FE40D44" w:rsidR="00DC7BA9" w:rsidRPr="0020445A" w:rsidRDefault="13C08435" w:rsidP="005E4E12">
      <w:pPr>
        <w:pStyle w:val="Heading1"/>
        <w:numPr>
          <w:ilvl w:val="0"/>
          <w:numId w:val="39"/>
        </w:numPr>
      </w:pPr>
      <w:bookmarkStart w:id="12" w:name="_Toc204013694"/>
      <w:r w:rsidRPr="0020445A">
        <w:lastRenderedPageBreak/>
        <w:t xml:space="preserve">Runtime </w:t>
      </w:r>
      <w:r w:rsidRPr="00491435">
        <w:t>guide</w:t>
      </w:r>
      <w:bookmarkEnd w:id="12"/>
      <w:r w:rsidR="00834A34" w:rsidRPr="0020445A">
        <w:tab/>
      </w:r>
    </w:p>
    <w:p w14:paraId="2AB230D3" w14:textId="77777777" w:rsidR="00DC7BA9" w:rsidRPr="0020445A" w:rsidRDefault="00DC7BA9" w:rsidP="00491435">
      <w:pPr>
        <w:pStyle w:val="Heading2"/>
      </w:pPr>
      <w:bookmarkStart w:id="13" w:name="_Toc204013695"/>
      <w:r w:rsidRPr="0020445A">
        <w:t>Architectural structure</w:t>
      </w:r>
      <w:bookmarkEnd w:id="13"/>
    </w:p>
    <w:p w14:paraId="1107C774" w14:textId="754E2DB8" w:rsidR="00DC7BA9" w:rsidRDefault="009E7CD5" w:rsidP="00DC7BA9">
      <w:pPr>
        <w:rPr>
          <w:rFonts w:eastAsia="Arial Unicode MS"/>
        </w:rPr>
      </w:pPr>
      <w:r w:rsidRPr="0020445A">
        <w:rPr>
          <w:rFonts w:eastAsia="Arial Unicode MS"/>
        </w:rPr>
        <w:t>&lt;</w:t>
      </w:r>
      <w:r w:rsidR="00DC7BA9" w:rsidRPr="0020445A">
        <w:rPr>
          <w:rFonts w:eastAsia="Arial Unicode MS"/>
        </w:rPr>
        <w:t xml:space="preserve">The below representation displays the interaction between components (Applications, data access method </w:t>
      </w:r>
      <w:proofErr w:type="spellStart"/>
      <w:r w:rsidR="00DC7BA9" w:rsidRPr="0020445A">
        <w:rPr>
          <w:rFonts w:eastAsia="Arial Unicode MS"/>
        </w:rPr>
        <w:t>etc</w:t>
      </w:r>
      <w:proofErr w:type="spellEnd"/>
      <w:r w:rsidR="00DC7BA9" w:rsidRPr="0020445A">
        <w:rPr>
          <w:rFonts w:eastAsia="Arial Unicode MS"/>
        </w:rPr>
        <w:t>)</w:t>
      </w:r>
      <w:r w:rsidRPr="0020445A">
        <w:rPr>
          <w:rFonts w:eastAsia="Arial Unicode MS"/>
        </w:rPr>
        <w:t>?&gt;</w:t>
      </w:r>
    </w:p>
    <w:p w14:paraId="17FE857B" w14:textId="77777777" w:rsidR="003424E8" w:rsidRPr="0020445A" w:rsidRDefault="003424E8" w:rsidP="00DC7BA9">
      <w:pPr>
        <w:rPr>
          <w:rFonts w:eastAsia="Arial Unicode MS"/>
        </w:rPr>
      </w:pPr>
    </w:p>
    <w:p w14:paraId="0F6A1E93" w14:textId="155ECFF3" w:rsidR="004E0807" w:rsidRPr="005E4E12" w:rsidRDefault="00B42E65" w:rsidP="005E4E12">
      <w:pPr>
        <w:rPr>
          <w:rFonts w:eastAsia="Arial Unicode MS"/>
        </w:rPr>
      </w:pPr>
      <w:r w:rsidRPr="005E4E12">
        <w:object w:dxaOrig="11941" w:dyaOrig="6556" w14:anchorId="16992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267pt" o:ole="">
            <v:imagedata r:id="rId13" o:title=""/>
          </v:shape>
          <o:OLEObject Type="Embed" ProgID="Visio.Drawing.15" ShapeID="_x0000_i1025" DrawAspect="Content" ObjectID="_1814626459" r:id="rId14"/>
        </w:object>
      </w:r>
    </w:p>
    <w:p w14:paraId="727B547A" w14:textId="7E6A12F8" w:rsidR="00DC7BA9" w:rsidRPr="0020445A" w:rsidRDefault="4BC62F3E" w:rsidP="00491435">
      <w:pPr>
        <w:pStyle w:val="Heading2"/>
      </w:pPr>
      <w:bookmarkStart w:id="14" w:name="_Toc204013696"/>
      <w:r w:rsidRPr="0020445A">
        <w:t>System</w:t>
      </w:r>
      <w:r w:rsidR="57EB7874" w:rsidRPr="0020445A">
        <w:t xml:space="preserve">, </w:t>
      </w:r>
      <w:r w:rsidRPr="0020445A">
        <w:t>access inventory</w:t>
      </w:r>
      <w:r w:rsidR="73AED05A" w:rsidRPr="0020445A">
        <w:t xml:space="preserve"> and pre-requisites</w:t>
      </w:r>
      <w:bookmarkEnd w:id="14"/>
    </w:p>
    <w:p w14:paraId="273AC814" w14:textId="188B91EB" w:rsidR="003424E8" w:rsidRDefault="009E7CD5" w:rsidP="00DC7BA9">
      <w:pPr>
        <w:rPr>
          <w:rFonts w:eastAsia="Arial Unicode MS"/>
        </w:rPr>
      </w:pPr>
      <w:r w:rsidRPr="0020445A">
        <w:rPr>
          <w:rFonts w:eastAsia="Arial Unicode MS"/>
        </w:rPr>
        <w:t>&lt;</w:t>
      </w:r>
      <w:r w:rsidR="00DC7BA9" w:rsidRPr="0020445A">
        <w:rPr>
          <w:rFonts w:eastAsia="Arial Unicode MS"/>
        </w:rPr>
        <w:t>The listed applications and shared path/storage listed below are essential for the process and need to be granted access to.</w:t>
      </w:r>
      <w:r w:rsidRPr="0020445A">
        <w:rPr>
          <w:rFonts w:eastAsia="Arial Unicode MS"/>
        </w:rPr>
        <w:t>&gt;</w:t>
      </w:r>
    </w:p>
    <w:p w14:paraId="7BC44E94" w14:textId="77777777" w:rsidR="003424E8" w:rsidRPr="0020445A" w:rsidRDefault="003424E8" w:rsidP="00DC7BA9">
      <w:pPr>
        <w:rPr>
          <w:rFonts w:eastAsia="Arial Unicode MS"/>
        </w:rPr>
      </w:pPr>
    </w:p>
    <w:p w14:paraId="1A10F4BA" w14:textId="77777777" w:rsidR="00393062" w:rsidRPr="0020445A" w:rsidRDefault="00393062" w:rsidP="00DC7BA9">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959"/>
        <w:gridCol w:w="7113"/>
      </w:tblGrid>
      <w:tr w:rsidR="003424E8" w:rsidRPr="00477BA7" w14:paraId="1886E1E5" w14:textId="77777777" w:rsidTr="005E4E12">
        <w:trPr>
          <w:trHeight w:val="360"/>
        </w:trP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5076C84" w14:textId="0FAEF545"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78DADB64" w14:textId="2771C02F" w:rsidR="003424E8" w:rsidRPr="00EB6E16" w:rsidRDefault="003424E8" w:rsidP="003424E8">
            <w:pPr>
              <w:jc w:val="center"/>
              <w:rPr>
                <w:rFonts w:cs="Arial"/>
                <w:b/>
                <w:color w:val="58595B"/>
                <w:spacing w:val="-5"/>
                <w:sz w:val="18"/>
                <w:szCs w:val="18"/>
              </w:rPr>
            </w:pPr>
            <w:r w:rsidRPr="00EE674D">
              <w:rPr>
                <w:rFonts w:cs="Arial"/>
                <w:b/>
                <w:color w:val="58595B"/>
                <w:sz w:val="18"/>
              </w:rPr>
              <w:t>Requisite</w:t>
            </w:r>
          </w:p>
        </w:tc>
      </w:tr>
      <w:tr w:rsidR="003424E8" w:rsidRPr="00477BA7" w14:paraId="04FA6A26" w14:textId="77777777" w:rsidTr="005E4E12">
        <w:trPr>
          <w:trHeight w:val="360"/>
        </w:trPr>
        <w:tc>
          <w:tcPr>
            <w:tcW w:w="1959"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0994D65A" w14:textId="3C770A65" w:rsidR="003424E8" w:rsidRPr="008A7F05" w:rsidRDefault="003424E8" w:rsidP="003424E8">
            <w:pPr>
              <w:rPr>
                <w:rFonts w:cs="Arial"/>
                <w:bCs/>
                <w:spacing w:val="-5"/>
                <w:sz w:val="18"/>
                <w:szCs w:val="18"/>
              </w:rPr>
            </w:pPr>
            <w:r w:rsidRPr="008A7F05">
              <w:rPr>
                <w:rFonts w:cs="Arial"/>
                <w:bCs/>
                <w:color w:val="58595B"/>
                <w:sz w:val="18"/>
              </w:rPr>
              <w:t>Application/System 1</w:t>
            </w:r>
          </w:p>
        </w:tc>
        <w:tc>
          <w:tcPr>
            <w:tcW w:w="7113" w:type="dxa"/>
            <w:tcBorders>
              <w:top w:val="single" w:sz="24" w:space="0" w:color="0BA2B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tcPr>
          <w:p w14:paraId="2DEFEB1A" w14:textId="3DD696AA" w:rsidR="003424E8" w:rsidRPr="008A7F05" w:rsidRDefault="003424E8" w:rsidP="003424E8">
            <w:pPr>
              <w:pStyle w:val="Chartcopy"/>
              <w:rPr>
                <w:bCs/>
              </w:rPr>
            </w:pPr>
            <w:r w:rsidRPr="008A7F05">
              <w:rPr>
                <w:bCs/>
                <w:sz w:val="18"/>
              </w:rPr>
              <w:t xml:space="preserve">&lt;Role to be mimicked, access level, access method </w:t>
            </w:r>
            <w:proofErr w:type="spellStart"/>
            <w:r w:rsidRPr="008A7F05">
              <w:rPr>
                <w:bCs/>
                <w:sz w:val="18"/>
              </w:rPr>
              <w:t>etc</w:t>
            </w:r>
            <w:proofErr w:type="spellEnd"/>
            <w:r w:rsidRPr="008A7F05">
              <w:rPr>
                <w:bCs/>
                <w:sz w:val="18"/>
              </w:rPr>
              <w:t>&gt;</w:t>
            </w:r>
          </w:p>
        </w:tc>
      </w:tr>
      <w:tr w:rsidR="003424E8" w:rsidRPr="00477BA7" w14:paraId="03F0B7C2" w14:textId="77777777" w:rsidTr="005E4E12">
        <w:trPr>
          <w:trHeight w:val="360"/>
        </w:trPr>
        <w:tc>
          <w:tcPr>
            <w:tcW w:w="1959"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15C6F692" w14:textId="6C5EC6A8" w:rsidR="003424E8" w:rsidRPr="008A7F05" w:rsidRDefault="003424E8" w:rsidP="003424E8">
            <w:pPr>
              <w:rPr>
                <w:rFonts w:cs="Arial"/>
                <w:bCs/>
                <w:color w:val="58595B"/>
                <w:spacing w:val="-5"/>
                <w:sz w:val="18"/>
                <w:szCs w:val="18"/>
              </w:rPr>
            </w:pPr>
            <w:r w:rsidRPr="008A7F05">
              <w:rPr>
                <w:rFonts w:cs="Arial"/>
                <w:bCs/>
                <w:color w:val="58595B"/>
                <w:sz w:val="18"/>
              </w:rPr>
              <w:t>Application 2</w:t>
            </w:r>
          </w:p>
        </w:tc>
        <w:tc>
          <w:tcPr>
            <w:tcW w:w="7113"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tcPr>
          <w:p w14:paraId="0CEDEC73" w14:textId="77777777" w:rsidR="003424E8" w:rsidRPr="008A7F05" w:rsidRDefault="003424E8" w:rsidP="003424E8">
            <w:pPr>
              <w:pStyle w:val="Chartcopy"/>
              <w:rPr>
                <w:bCs/>
              </w:rPr>
            </w:pPr>
          </w:p>
        </w:tc>
      </w:tr>
      <w:tr w:rsidR="003424E8" w:rsidRPr="00477BA7" w14:paraId="6ACEF3D1" w14:textId="77777777" w:rsidTr="005E4E12">
        <w:trPr>
          <w:trHeight w:val="360"/>
        </w:trPr>
        <w:tc>
          <w:tcPr>
            <w:tcW w:w="1959"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44C64393" w14:textId="0AF7FF24" w:rsidR="003424E8" w:rsidRPr="008A7F05" w:rsidRDefault="003424E8" w:rsidP="003424E8">
            <w:pPr>
              <w:rPr>
                <w:rFonts w:cs="Arial"/>
                <w:bCs/>
                <w:color w:val="58595B"/>
                <w:spacing w:val="-5"/>
                <w:sz w:val="18"/>
                <w:szCs w:val="18"/>
              </w:rPr>
            </w:pPr>
            <w:r w:rsidRPr="008A7F05">
              <w:rPr>
                <w:rFonts w:cs="Arial"/>
                <w:bCs/>
                <w:color w:val="58595B"/>
                <w:sz w:val="18"/>
              </w:rPr>
              <w:t>Application 3</w:t>
            </w:r>
          </w:p>
        </w:tc>
        <w:tc>
          <w:tcPr>
            <w:tcW w:w="7113"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tcPr>
          <w:p w14:paraId="051B3DCA" w14:textId="77777777" w:rsidR="003424E8" w:rsidRPr="008A7F05" w:rsidRDefault="003424E8" w:rsidP="003424E8">
            <w:pPr>
              <w:pStyle w:val="Chartcopy"/>
              <w:rPr>
                <w:bCs/>
              </w:rPr>
            </w:pPr>
          </w:p>
        </w:tc>
      </w:tr>
      <w:tr w:rsidR="003424E8" w:rsidRPr="00477BA7" w14:paraId="4F019402" w14:textId="77777777" w:rsidTr="005E4E12">
        <w:trPr>
          <w:trHeight w:val="360"/>
        </w:trPr>
        <w:tc>
          <w:tcPr>
            <w:tcW w:w="1959"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tcPr>
          <w:p w14:paraId="3BF24B56" w14:textId="77777777" w:rsidR="003424E8" w:rsidRPr="008A7F05" w:rsidRDefault="003424E8" w:rsidP="006D3844">
            <w:pPr>
              <w:rPr>
                <w:rFonts w:cs="Arial"/>
                <w:bCs/>
                <w:color w:val="58595B"/>
                <w:sz w:val="18"/>
              </w:rPr>
            </w:pPr>
          </w:p>
        </w:tc>
        <w:tc>
          <w:tcPr>
            <w:tcW w:w="7113"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5940EBD2" w14:textId="77777777" w:rsidR="003424E8" w:rsidRPr="008A7F05" w:rsidRDefault="003424E8" w:rsidP="006D3844">
            <w:pPr>
              <w:pStyle w:val="Chartcopy"/>
              <w:rPr>
                <w:bCs/>
              </w:rPr>
            </w:pPr>
          </w:p>
        </w:tc>
      </w:tr>
    </w:tbl>
    <w:p w14:paraId="1FD8B2F2" w14:textId="77777777" w:rsidR="007E22FF" w:rsidRPr="0020445A" w:rsidRDefault="007E22FF" w:rsidP="00DC7BA9">
      <w:pPr>
        <w:rPr>
          <w:rFonts w:eastAsia="Arial Unicode MS"/>
        </w:rPr>
      </w:pPr>
    </w:p>
    <w:p w14:paraId="0C95DA10" w14:textId="77777777" w:rsidR="007E22FF" w:rsidRDefault="007E22FF" w:rsidP="00DC7BA9">
      <w:pPr>
        <w:rPr>
          <w:rFonts w:eastAsia="Arial Unicode MS"/>
        </w:rPr>
      </w:pPr>
    </w:p>
    <w:p w14:paraId="726229F9" w14:textId="77777777" w:rsidR="005E4E12" w:rsidRDefault="005E4E12" w:rsidP="00DC7BA9">
      <w:pPr>
        <w:rPr>
          <w:rFonts w:eastAsia="Arial Unicode MS"/>
        </w:rPr>
      </w:pPr>
    </w:p>
    <w:p w14:paraId="510F1873" w14:textId="77777777" w:rsidR="005E4E12" w:rsidRDefault="005E4E12" w:rsidP="00DC7BA9">
      <w:pPr>
        <w:rPr>
          <w:rFonts w:eastAsia="Arial Unicode MS"/>
        </w:rPr>
      </w:pPr>
    </w:p>
    <w:p w14:paraId="4C6F0CC2" w14:textId="77777777" w:rsidR="005E4E12" w:rsidRDefault="005E4E12" w:rsidP="00DC7BA9">
      <w:pPr>
        <w:rPr>
          <w:rFonts w:eastAsia="Arial Unicode MS"/>
        </w:rPr>
      </w:pPr>
    </w:p>
    <w:p w14:paraId="08798313" w14:textId="77777777" w:rsidR="005E4E12" w:rsidRDefault="005E4E12" w:rsidP="00DC7BA9">
      <w:pPr>
        <w:rPr>
          <w:rFonts w:eastAsia="Arial Unicode MS"/>
        </w:rPr>
      </w:pPr>
    </w:p>
    <w:p w14:paraId="2EF6D222" w14:textId="77777777" w:rsidR="005E4E12" w:rsidRPr="0020445A" w:rsidRDefault="005E4E12" w:rsidP="00DC7BA9">
      <w:pPr>
        <w:rPr>
          <w:rFonts w:eastAsia="Arial Unicode MS"/>
        </w:rPr>
      </w:pPr>
    </w:p>
    <w:p w14:paraId="325B0CA4" w14:textId="77777777" w:rsidR="00DC7BA9" w:rsidRPr="0020445A" w:rsidRDefault="00DC7BA9" w:rsidP="00491435">
      <w:pPr>
        <w:pStyle w:val="Heading2"/>
      </w:pPr>
      <w:bookmarkStart w:id="15" w:name="_Toc204013697"/>
      <w:r w:rsidRPr="0020445A">
        <w:lastRenderedPageBreak/>
        <w:t>System/Application settings</w:t>
      </w:r>
      <w:bookmarkEnd w:id="15"/>
    </w:p>
    <w:p w14:paraId="6A00CDD6" w14:textId="5362DC13" w:rsidR="00DC7BA9" w:rsidRPr="0020445A" w:rsidRDefault="00D45566" w:rsidP="00DC7BA9">
      <w:pPr>
        <w:rPr>
          <w:rFonts w:eastAsia="Arial Unicode MS"/>
        </w:rPr>
      </w:pPr>
      <w:r w:rsidRPr="0020445A">
        <w:rPr>
          <w:rFonts w:eastAsia="Arial Unicode MS"/>
        </w:rPr>
        <w:t xml:space="preserve">&lt;Below table lists the Applications/System access </w:t>
      </w:r>
      <w:r w:rsidR="00A80980" w:rsidRPr="0020445A">
        <w:rPr>
          <w:rFonts w:eastAsia="Arial Unicode MS"/>
        </w:rPr>
        <w:t>settings that are needed for the automation development?</w:t>
      </w:r>
    </w:p>
    <w:p w14:paraId="13721786" w14:textId="77777777" w:rsidR="00DC7BA9" w:rsidRPr="0020445A" w:rsidRDefault="00DC7BA9" w:rsidP="00DC7BA9">
      <w:pPr>
        <w:rPr>
          <w:rFonts w:eastAsia="Arial Unicode MS"/>
        </w:rPr>
      </w:pPr>
    </w:p>
    <w:tbl>
      <w:tblPr>
        <w:tblW w:w="9097"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268"/>
        <w:gridCol w:w="2500"/>
        <w:gridCol w:w="2044"/>
        <w:gridCol w:w="3285"/>
      </w:tblGrid>
      <w:tr w:rsidR="003424E8" w:rsidRPr="00477BA7" w14:paraId="380A7268" w14:textId="77777777" w:rsidTr="008A7F05">
        <w:trPr>
          <w:trHeight w:val="360"/>
        </w:trP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153D7BE0" w14:textId="20D2B032"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2C5F845" w14:textId="175BDCDC" w:rsidR="003424E8" w:rsidRPr="00EB6E16" w:rsidRDefault="003424E8" w:rsidP="003424E8">
            <w:pPr>
              <w:jc w:val="center"/>
              <w:rPr>
                <w:rFonts w:cs="Arial"/>
                <w:b/>
                <w:color w:val="58595B"/>
                <w:spacing w:val="-5"/>
                <w:sz w:val="18"/>
                <w:szCs w:val="18"/>
              </w:rPr>
            </w:pPr>
            <w:r w:rsidRPr="00EE674D">
              <w:rPr>
                <w:rFonts w:cs="Arial"/>
                <w:b/>
                <w:color w:val="58595B"/>
                <w:sz w:val="18"/>
              </w:rPr>
              <w:t>Access 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FD267BD" w14:textId="11FF4EEF" w:rsidR="003424E8" w:rsidRPr="00EB6E16" w:rsidRDefault="003424E8" w:rsidP="003424E8">
            <w:pPr>
              <w:jc w:val="center"/>
              <w:rPr>
                <w:rFonts w:cs="Arial"/>
                <w:b/>
                <w:color w:val="58595B"/>
                <w:spacing w:val="-5"/>
                <w:sz w:val="18"/>
                <w:szCs w:val="18"/>
              </w:rPr>
            </w:pPr>
            <w:r w:rsidRPr="00EE674D">
              <w:rPr>
                <w:rFonts w:cs="Arial"/>
                <w:b/>
                <w:color w:val="58595B"/>
                <w:sz w:val="18"/>
              </w:rPr>
              <w:t>Access 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5E298D9" w14:textId="7DFBDD6B" w:rsidR="003424E8" w:rsidRPr="00EB6E16" w:rsidRDefault="003424E8" w:rsidP="003424E8">
            <w:pPr>
              <w:jc w:val="center"/>
              <w:rPr>
                <w:rFonts w:cs="Arial"/>
                <w:b/>
                <w:color w:val="58595B"/>
                <w:spacing w:val="-5"/>
                <w:sz w:val="18"/>
                <w:szCs w:val="18"/>
              </w:rPr>
            </w:pPr>
            <w:r w:rsidRPr="00EE674D">
              <w:rPr>
                <w:rFonts w:cs="Arial"/>
                <w:b/>
                <w:color w:val="58595B"/>
                <w:sz w:val="18"/>
              </w:rPr>
              <w:t>Access Method</w:t>
            </w:r>
          </w:p>
        </w:tc>
      </w:tr>
      <w:tr w:rsidR="008A7F05" w:rsidRPr="00477BA7" w14:paraId="63683449" w14:textId="77777777" w:rsidTr="008A7F05">
        <w:trPr>
          <w:trHeight w:val="360"/>
        </w:trPr>
        <w:tc>
          <w:tcPr>
            <w:tcW w:w="1268"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03D3D4C1" w14:textId="6C4E7910" w:rsidR="008A7F05" w:rsidRPr="008A7F05" w:rsidRDefault="008A7F05" w:rsidP="008A7F05">
            <w:pPr>
              <w:rPr>
                <w:rFonts w:cs="Arial"/>
                <w:bCs/>
                <w:spacing w:val="-5"/>
                <w:sz w:val="18"/>
                <w:szCs w:val="18"/>
              </w:rPr>
            </w:pPr>
            <w:r w:rsidRPr="008A7F05">
              <w:rPr>
                <w:rFonts w:cs="Arial"/>
                <w:bCs/>
                <w:color w:val="58595B"/>
                <w:sz w:val="18"/>
              </w:rPr>
              <w:t>Browser</w:t>
            </w:r>
          </w:p>
        </w:tc>
        <w:tc>
          <w:tcPr>
            <w:tcW w:w="2500"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7095A2D6" w14:textId="198750C1" w:rsidR="008A7F05" w:rsidRPr="008A7F05" w:rsidRDefault="008A7F05" w:rsidP="008A7F05">
            <w:pPr>
              <w:pStyle w:val="Chartcopy"/>
              <w:rPr>
                <w:bCs/>
              </w:rPr>
            </w:pPr>
            <w:r w:rsidRPr="008A7F05">
              <w:rPr>
                <w:bCs/>
                <w:sz w:val="18"/>
              </w:rPr>
              <w:t xml:space="preserve">&lt;Browser mode, browser selection, file save settings, site settings, URL, UiAutomation settings </w:t>
            </w:r>
            <w:proofErr w:type="spellStart"/>
            <w:r w:rsidRPr="008A7F05">
              <w:rPr>
                <w:bCs/>
                <w:sz w:val="18"/>
              </w:rPr>
              <w:t>etc</w:t>
            </w:r>
            <w:proofErr w:type="spellEnd"/>
            <w:r w:rsidRPr="008A7F05">
              <w:rPr>
                <w:bCs/>
                <w:sz w:val="18"/>
              </w:rPr>
              <w:t>)</w:t>
            </w:r>
          </w:p>
        </w:tc>
        <w:tc>
          <w:tcPr>
            <w:tcW w:w="2044"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3794EAD2" w14:textId="35288551" w:rsidR="008A7F05" w:rsidRPr="008A7F05" w:rsidRDefault="008A7F05" w:rsidP="008A7F05">
            <w:pPr>
              <w:pStyle w:val="Chartcopy"/>
              <w:rPr>
                <w:bCs/>
              </w:rPr>
            </w:pPr>
            <w:r w:rsidRPr="008A7F05">
              <w:rPr>
                <w:bCs/>
                <w:sz w:val="18"/>
              </w:rPr>
              <w:t>Browser</w:t>
            </w:r>
          </w:p>
        </w:tc>
        <w:tc>
          <w:tcPr>
            <w:tcW w:w="3285" w:type="dxa"/>
            <w:tcBorders>
              <w:top w:val="single" w:sz="24" w:space="0" w:color="58595B"/>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67015686" w14:textId="77777777" w:rsidR="008A7F05" w:rsidRPr="008A7F05" w:rsidRDefault="008A7F05" w:rsidP="008A7F05">
            <w:pPr>
              <w:pStyle w:val="Chartcopy"/>
              <w:rPr>
                <w:bCs/>
              </w:rPr>
            </w:pPr>
          </w:p>
        </w:tc>
      </w:tr>
      <w:tr w:rsidR="008A7F05" w:rsidRPr="00477BA7" w14:paraId="1EF23EB6" w14:textId="77777777" w:rsidTr="008A7F05">
        <w:trPr>
          <w:trHeight w:val="360"/>
        </w:trPr>
        <w:tc>
          <w:tcPr>
            <w:tcW w:w="1268"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2FAAAEBC" w14:textId="47A00BBC" w:rsidR="008A7F05" w:rsidRPr="008A7F05" w:rsidRDefault="008A7F05" w:rsidP="008A7F05">
            <w:pPr>
              <w:rPr>
                <w:rFonts w:cs="Arial"/>
                <w:bCs/>
                <w:color w:val="58595B"/>
                <w:spacing w:val="-5"/>
                <w:sz w:val="18"/>
                <w:szCs w:val="18"/>
              </w:rPr>
            </w:pPr>
            <w:r w:rsidRPr="008A7F05">
              <w:rPr>
                <w:rFonts w:cs="Arial"/>
                <w:bCs/>
                <w:color w:val="58595B"/>
                <w:sz w:val="18"/>
              </w:rPr>
              <w:t>Network Location</w:t>
            </w:r>
          </w:p>
        </w:tc>
        <w:tc>
          <w:tcPr>
            <w:tcW w:w="2500"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tcPr>
          <w:p w14:paraId="41FE3073" w14:textId="61EF0AD4" w:rsidR="008A7F05" w:rsidRPr="008A7F05" w:rsidRDefault="008A7F05" w:rsidP="008A7F05">
            <w:pPr>
              <w:pStyle w:val="Chartcopy"/>
              <w:rPr>
                <w:bCs/>
              </w:rPr>
            </w:pPr>
            <w:r w:rsidRPr="008A7F05">
              <w:rPr>
                <w:bCs/>
                <w:sz w:val="18"/>
              </w:rPr>
              <w:t xml:space="preserve">&lt;Path, access methods </w:t>
            </w:r>
            <w:proofErr w:type="spellStart"/>
            <w:r w:rsidRPr="008A7F05">
              <w:rPr>
                <w:bCs/>
                <w:sz w:val="18"/>
              </w:rPr>
              <w:t>etc</w:t>
            </w:r>
            <w:proofErr w:type="spellEnd"/>
            <w:r w:rsidRPr="008A7F05">
              <w:rPr>
                <w:bCs/>
                <w:sz w:val="18"/>
              </w:rPr>
              <w:t>&gt;</w:t>
            </w:r>
          </w:p>
        </w:tc>
        <w:tc>
          <w:tcPr>
            <w:tcW w:w="2044"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tcPr>
          <w:p w14:paraId="4F957090" w14:textId="6E8F474B" w:rsidR="008A7F05" w:rsidRPr="008A7F05" w:rsidRDefault="008A7F05" w:rsidP="008A7F05">
            <w:pPr>
              <w:pStyle w:val="Chartcopy"/>
              <w:rPr>
                <w:bCs/>
              </w:rPr>
            </w:pPr>
            <w:r w:rsidRPr="008A7F05">
              <w:rPr>
                <w:bCs/>
                <w:sz w:val="18"/>
              </w:rPr>
              <w:t>Network Location</w:t>
            </w:r>
          </w:p>
        </w:tc>
        <w:tc>
          <w:tcPr>
            <w:tcW w:w="3285"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330C1469" w14:textId="77777777" w:rsidR="008A7F05" w:rsidRPr="008A7F05" w:rsidRDefault="008A7F05" w:rsidP="008A7F05">
            <w:pPr>
              <w:pStyle w:val="Chartcopy"/>
              <w:rPr>
                <w:bCs/>
              </w:rPr>
            </w:pPr>
          </w:p>
        </w:tc>
      </w:tr>
      <w:tr w:rsidR="008A7F05" w:rsidRPr="00477BA7" w14:paraId="5FE33424" w14:textId="77777777" w:rsidTr="008A7F05">
        <w:trPr>
          <w:trHeight w:val="360"/>
        </w:trPr>
        <w:tc>
          <w:tcPr>
            <w:tcW w:w="1268"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4E5C9014" w14:textId="724EDC0B" w:rsidR="008A7F05" w:rsidRPr="008A7F05" w:rsidRDefault="008A7F05" w:rsidP="008A7F05">
            <w:pPr>
              <w:rPr>
                <w:rFonts w:cs="Arial"/>
                <w:bCs/>
                <w:color w:val="58595B"/>
                <w:spacing w:val="-5"/>
                <w:sz w:val="18"/>
                <w:szCs w:val="18"/>
              </w:rPr>
            </w:pPr>
            <w:r w:rsidRPr="008A7F05">
              <w:rPr>
                <w:rFonts w:cs="Arial"/>
                <w:bCs/>
                <w:color w:val="58595B"/>
                <w:sz w:val="18"/>
              </w:rPr>
              <w:t>API Application</w:t>
            </w:r>
          </w:p>
        </w:tc>
        <w:tc>
          <w:tcPr>
            <w:tcW w:w="2500"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50101F70" w14:textId="565C7CB1" w:rsidR="008A7F05" w:rsidRPr="008A7F05" w:rsidRDefault="008A7F05" w:rsidP="008A7F05">
            <w:pPr>
              <w:pStyle w:val="Chartcopy"/>
              <w:rPr>
                <w:bCs/>
              </w:rPr>
            </w:pPr>
            <w:r w:rsidRPr="008A7F05">
              <w:rPr>
                <w:bCs/>
                <w:sz w:val="18"/>
              </w:rPr>
              <w:t xml:space="preserve">&lt;Application name, endpoints, access level </w:t>
            </w:r>
            <w:proofErr w:type="spellStart"/>
            <w:r w:rsidRPr="008A7F05">
              <w:rPr>
                <w:bCs/>
                <w:sz w:val="18"/>
              </w:rPr>
              <w:t>etc</w:t>
            </w:r>
            <w:proofErr w:type="spellEnd"/>
            <w:r w:rsidRPr="008A7F05">
              <w:rPr>
                <w:bCs/>
                <w:sz w:val="18"/>
              </w:rPr>
              <w:t>&gt;</w:t>
            </w:r>
          </w:p>
        </w:tc>
        <w:tc>
          <w:tcPr>
            <w:tcW w:w="2044"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1592F32B" w14:textId="09AF0468" w:rsidR="008A7F05" w:rsidRPr="008A7F05" w:rsidRDefault="008A7F05" w:rsidP="008A7F05">
            <w:pPr>
              <w:pStyle w:val="Chartcopy"/>
              <w:rPr>
                <w:bCs/>
              </w:rPr>
            </w:pPr>
            <w:r w:rsidRPr="008A7F05">
              <w:rPr>
                <w:bCs/>
                <w:sz w:val="18"/>
              </w:rPr>
              <w:t>API Application</w:t>
            </w:r>
          </w:p>
        </w:tc>
        <w:tc>
          <w:tcPr>
            <w:tcW w:w="3285"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4187662D" w14:textId="77777777" w:rsidR="008A7F05" w:rsidRPr="008A7F05" w:rsidRDefault="008A7F05" w:rsidP="008A7F05">
            <w:pPr>
              <w:pStyle w:val="Chartcopy"/>
              <w:rPr>
                <w:bCs/>
              </w:rPr>
            </w:pPr>
          </w:p>
        </w:tc>
      </w:tr>
      <w:tr w:rsidR="003424E8" w:rsidRPr="00477BA7" w14:paraId="4DE2E820" w14:textId="77777777" w:rsidTr="008A7F05">
        <w:trPr>
          <w:trHeight w:val="360"/>
        </w:trPr>
        <w:tc>
          <w:tcPr>
            <w:tcW w:w="1268"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2A542013" w14:textId="1840167F" w:rsidR="003424E8" w:rsidRPr="008A7F05" w:rsidRDefault="003424E8" w:rsidP="006D3844">
            <w:pPr>
              <w:rPr>
                <w:rFonts w:cs="Arial"/>
                <w:bCs/>
                <w:color w:val="58595B"/>
                <w:spacing w:val="-5"/>
                <w:sz w:val="18"/>
                <w:szCs w:val="18"/>
              </w:rPr>
            </w:pPr>
          </w:p>
        </w:tc>
        <w:tc>
          <w:tcPr>
            <w:tcW w:w="2500"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785F3EF5" w14:textId="77777777" w:rsidR="003424E8" w:rsidRPr="008A7F05" w:rsidRDefault="003424E8" w:rsidP="006D3844">
            <w:pPr>
              <w:pStyle w:val="Chartcopy"/>
              <w:rPr>
                <w:bCs/>
              </w:rPr>
            </w:pPr>
          </w:p>
        </w:tc>
        <w:tc>
          <w:tcPr>
            <w:tcW w:w="2044"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78FF36D6" w14:textId="77777777" w:rsidR="003424E8" w:rsidRPr="008A7F05" w:rsidRDefault="003424E8" w:rsidP="006D3844">
            <w:pPr>
              <w:pStyle w:val="Chartcopy"/>
              <w:rPr>
                <w:bCs/>
              </w:rPr>
            </w:pPr>
          </w:p>
        </w:tc>
        <w:tc>
          <w:tcPr>
            <w:tcW w:w="3285"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71E79711" w14:textId="77777777" w:rsidR="003424E8" w:rsidRPr="008A7F05" w:rsidRDefault="003424E8" w:rsidP="006D3844">
            <w:pPr>
              <w:pStyle w:val="Chartcopy"/>
              <w:rPr>
                <w:bCs/>
              </w:rPr>
            </w:pPr>
          </w:p>
        </w:tc>
      </w:tr>
      <w:tr w:rsidR="003424E8" w:rsidRPr="00477BA7" w14:paraId="340103F8" w14:textId="77777777" w:rsidTr="008A7F05">
        <w:trPr>
          <w:trHeight w:val="360"/>
        </w:trPr>
        <w:tc>
          <w:tcPr>
            <w:tcW w:w="1268"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14F001C6" w14:textId="77777777" w:rsidR="003424E8" w:rsidRPr="008A7F05" w:rsidRDefault="003424E8" w:rsidP="006D3844">
            <w:pPr>
              <w:rPr>
                <w:rFonts w:cs="Arial"/>
                <w:bCs/>
                <w:color w:val="58595B"/>
                <w:spacing w:val="-5"/>
                <w:sz w:val="18"/>
                <w:szCs w:val="18"/>
              </w:rPr>
            </w:pPr>
          </w:p>
        </w:tc>
        <w:tc>
          <w:tcPr>
            <w:tcW w:w="2500"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680BCDB" w14:textId="77777777" w:rsidR="003424E8" w:rsidRPr="008A7F05" w:rsidRDefault="003424E8" w:rsidP="006D3844">
            <w:pPr>
              <w:pStyle w:val="Chartcopy"/>
              <w:rPr>
                <w:bCs/>
              </w:rPr>
            </w:pPr>
          </w:p>
        </w:tc>
        <w:tc>
          <w:tcPr>
            <w:tcW w:w="2044"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23D9F2AE" w14:textId="77777777" w:rsidR="003424E8" w:rsidRPr="008A7F05" w:rsidRDefault="003424E8" w:rsidP="006D3844">
            <w:pPr>
              <w:pStyle w:val="Chartcopy"/>
              <w:rPr>
                <w:bCs/>
              </w:rPr>
            </w:pPr>
          </w:p>
        </w:tc>
        <w:tc>
          <w:tcPr>
            <w:tcW w:w="3285"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7B3FBDDF" w14:textId="77777777" w:rsidR="003424E8" w:rsidRPr="008A7F05" w:rsidRDefault="003424E8" w:rsidP="006D3844">
            <w:pPr>
              <w:pStyle w:val="Chartcopy"/>
              <w:rPr>
                <w:bCs/>
              </w:rPr>
            </w:pPr>
          </w:p>
        </w:tc>
      </w:tr>
    </w:tbl>
    <w:p w14:paraId="1AFD1CA4" w14:textId="77777777" w:rsidR="00DC7BA9" w:rsidRDefault="00DC7BA9" w:rsidP="00DC7BA9">
      <w:pPr>
        <w:rPr>
          <w:rFonts w:eastAsia="Arial Unicode MS"/>
        </w:rPr>
      </w:pPr>
    </w:p>
    <w:p w14:paraId="1F9D3781" w14:textId="77777777" w:rsidR="005E4E12" w:rsidRDefault="005E4E12" w:rsidP="00DC7BA9">
      <w:pPr>
        <w:rPr>
          <w:rFonts w:eastAsia="Arial Unicode MS"/>
        </w:rPr>
      </w:pPr>
    </w:p>
    <w:p w14:paraId="3283E621" w14:textId="77777777" w:rsidR="005E4E12" w:rsidRDefault="005E4E12" w:rsidP="00DC7BA9">
      <w:pPr>
        <w:rPr>
          <w:rFonts w:eastAsia="Arial Unicode MS"/>
        </w:rPr>
      </w:pPr>
    </w:p>
    <w:p w14:paraId="4015F72D" w14:textId="77777777" w:rsidR="005E4E12" w:rsidRDefault="005E4E12" w:rsidP="00DC7BA9">
      <w:pPr>
        <w:rPr>
          <w:rFonts w:eastAsia="Arial Unicode MS"/>
        </w:rPr>
      </w:pPr>
    </w:p>
    <w:p w14:paraId="2D7CE042" w14:textId="77777777" w:rsidR="005E4E12" w:rsidRDefault="005E4E12" w:rsidP="00DC7BA9">
      <w:pPr>
        <w:rPr>
          <w:rFonts w:eastAsia="Arial Unicode MS"/>
        </w:rPr>
      </w:pPr>
    </w:p>
    <w:p w14:paraId="7D0B6062" w14:textId="77777777" w:rsidR="005E4E12" w:rsidRDefault="005E4E12" w:rsidP="00DC7BA9">
      <w:pPr>
        <w:rPr>
          <w:rFonts w:eastAsia="Arial Unicode MS"/>
        </w:rPr>
      </w:pPr>
    </w:p>
    <w:p w14:paraId="67A5F1E4" w14:textId="77777777" w:rsidR="005E4E12" w:rsidRDefault="005E4E12" w:rsidP="00DC7BA9">
      <w:pPr>
        <w:rPr>
          <w:rFonts w:eastAsia="Arial Unicode MS"/>
        </w:rPr>
      </w:pPr>
    </w:p>
    <w:p w14:paraId="559B1FE6" w14:textId="77777777" w:rsidR="005E4E12" w:rsidRDefault="005E4E12" w:rsidP="00DC7BA9">
      <w:pPr>
        <w:rPr>
          <w:rFonts w:eastAsia="Arial Unicode MS"/>
        </w:rPr>
      </w:pPr>
    </w:p>
    <w:p w14:paraId="52C3C415" w14:textId="77777777" w:rsidR="005E4E12" w:rsidRDefault="005E4E12" w:rsidP="00DC7BA9">
      <w:pPr>
        <w:rPr>
          <w:rFonts w:eastAsia="Arial Unicode MS"/>
        </w:rPr>
      </w:pPr>
    </w:p>
    <w:p w14:paraId="43F7C640" w14:textId="77777777" w:rsidR="005E4E12" w:rsidRDefault="005E4E12" w:rsidP="00DC7BA9">
      <w:pPr>
        <w:rPr>
          <w:rFonts w:eastAsia="Arial Unicode MS"/>
        </w:rPr>
      </w:pPr>
    </w:p>
    <w:p w14:paraId="07E77039" w14:textId="77777777" w:rsidR="005E4E12" w:rsidRDefault="005E4E12" w:rsidP="00DC7BA9">
      <w:pPr>
        <w:rPr>
          <w:rFonts w:eastAsia="Arial Unicode MS"/>
        </w:rPr>
      </w:pPr>
    </w:p>
    <w:p w14:paraId="4308ADCC" w14:textId="77777777" w:rsidR="005E4E12" w:rsidRDefault="005E4E12" w:rsidP="00DC7BA9">
      <w:pPr>
        <w:rPr>
          <w:rFonts w:eastAsia="Arial Unicode MS"/>
        </w:rPr>
      </w:pPr>
    </w:p>
    <w:p w14:paraId="0DCC4CCD" w14:textId="77777777" w:rsidR="005E4E12" w:rsidRDefault="005E4E12" w:rsidP="00DC7BA9">
      <w:pPr>
        <w:rPr>
          <w:rFonts w:eastAsia="Arial Unicode MS"/>
        </w:rPr>
      </w:pPr>
    </w:p>
    <w:p w14:paraId="7A817FF1" w14:textId="77777777" w:rsidR="005E4E12" w:rsidRDefault="005E4E12" w:rsidP="00DC7BA9">
      <w:pPr>
        <w:rPr>
          <w:rFonts w:eastAsia="Arial Unicode MS"/>
        </w:rPr>
      </w:pPr>
    </w:p>
    <w:p w14:paraId="40244777" w14:textId="77777777" w:rsidR="005E4E12" w:rsidRDefault="005E4E12" w:rsidP="00DC7BA9">
      <w:pPr>
        <w:rPr>
          <w:rFonts w:eastAsia="Arial Unicode MS"/>
        </w:rPr>
      </w:pPr>
    </w:p>
    <w:p w14:paraId="212BE5D9" w14:textId="77777777" w:rsidR="005E4E12" w:rsidRDefault="005E4E12" w:rsidP="00DC7BA9">
      <w:pPr>
        <w:rPr>
          <w:rFonts w:eastAsia="Arial Unicode MS"/>
        </w:rPr>
      </w:pPr>
    </w:p>
    <w:p w14:paraId="41283038" w14:textId="77777777" w:rsidR="005E4E12" w:rsidRDefault="005E4E12" w:rsidP="00DC7BA9">
      <w:pPr>
        <w:rPr>
          <w:rFonts w:eastAsia="Arial Unicode MS"/>
        </w:rPr>
      </w:pPr>
    </w:p>
    <w:p w14:paraId="0FC6EACD" w14:textId="77777777" w:rsidR="005E4E12" w:rsidRDefault="005E4E12" w:rsidP="00DC7BA9">
      <w:pPr>
        <w:rPr>
          <w:rFonts w:eastAsia="Arial Unicode MS"/>
        </w:rPr>
      </w:pPr>
    </w:p>
    <w:p w14:paraId="06517649" w14:textId="77777777" w:rsidR="005E4E12" w:rsidRDefault="005E4E12" w:rsidP="00DC7BA9">
      <w:pPr>
        <w:rPr>
          <w:rFonts w:eastAsia="Arial Unicode MS"/>
        </w:rPr>
      </w:pPr>
    </w:p>
    <w:p w14:paraId="4555334D" w14:textId="77777777" w:rsidR="005E4E12" w:rsidRDefault="005E4E12" w:rsidP="00DC7BA9">
      <w:pPr>
        <w:rPr>
          <w:rFonts w:eastAsia="Arial Unicode MS"/>
        </w:rPr>
      </w:pPr>
    </w:p>
    <w:p w14:paraId="426737D2" w14:textId="77777777" w:rsidR="005E4E12" w:rsidRDefault="005E4E12" w:rsidP="00DC7BA9">
      <w:pPr>
        <w:rPr>
          <w:rFonts w:eastAsia="Arial Unicode MS"/>
        </w:rPr>
      </w:pPr>
    </w:p>
    <w:p w14:paraId="6B7380BA" w14:textId="77777777" w:rsidR="005E4E12" w:rsidRDefault="005E4E12" w:rsidP="00DC7BA9">
      <w:pPr>
        <w:rPr>
          <w:rFonts w:eastAsia="Arial Unicode MS"/>
        </w:rPr>
      </w:pPr>
    </w:p>
    <w:p w14:paraId="57210D72" w14:textId="77777777" w:rsidR="005E4E12" w:rsidRDefault="005E4E12" w:rsidP="00DC7BA9">
      <w:pPr>
        <w:rPr>
          <w:rFonts w:eastAsia="Arial Unicode MS"/>
        </w:rPr>
      </w:pPr>
    </w:p>
    <w:p w14:paraId="7E56FCD1" w14:textId="77777777" w:rsidR="005E4E12" w:rsidRDefault="005E4E12" w:rsidP="00DC7BA9">
      <w:pPr>
        <w:rPr>
          <w:rFonts w:eastAsia="Arial Unicode MS"/>
        </w:rPr>
      </w:pPr>
    </w:p>
    <w:p w14:paraId="143019F2" w14:textId="77777777" w:rsidR="005E4E12" w:rsidRDefault="005E4E12" w:rsidP="00DC7BA9">
      <w:pPr>
        <w:rPr>
          <w:rFonts w:eastAsia="Arial Unicode MS"/>
        </w:rPr>
      </w:pPr>
    </w:p>
    <w:p w14:paraId="4A4B4A88" w14:textId="77777777" w:rsidR="005E4E12" w:rsidRDefault="005E4E12" w:rsidP="00DC7BA9">
      <w:pPr>
        <w:rPr>
          <w:rFonts w:eastAsia="Arial Unicode MS"/>
        </w:rPr>
      </w:pPr>
    </w:p>
    <w:p w14:paraId="322F9C73" w14:textId="77777777" w:rsidR="005E4E12" w:rsidRDefault="005E4E12" w:rsidP="00DC7BA9">
      <w:pPr>
        <w:rPr>
          <w:rFonts w:eastAsia="Arial Unicode MS"/>
        </w:rPr>
      </w:pPr>
    </w:p>
    <w:p w14:paraId="2FD9B11C" w14:textId="77777777" w:rsidR="005E4E12" w:rsidRDefault="005E4E12" w:rsidP="00DC7BA9">
      <w:pPr>
        <w:rPr>
          <w:rFonts w:eastAsia="Arial Unicode MS"/>
        </w:rPr>
      </w:pPr>
    </w:p>
    <w:p w14:paraId="3AA6DC93" w14:textId="77777777" w:rsidR="005E4E12" w:rsidRDefault="005E4E12" w:rsidP="00DC7BA9">
      <w:pPr>
        <w:rPr>
          <w:rFonts w:eastAsia="Arial Unicode MS"/>
        </w:rPr>
      </w:pPr>
    </w:p>
    <w:p w14:paraId="080E7809" w14:textId="77777777" w:rsidR="005E4E12" w:rsidRDefault="005E4E12" w:rsidP="00DC7BA9">
      <w:pPr>
        <w:rPr>
          <w:rFonts w:eastAsia="Arial Unicode MS"/>
        </w:rPr>
      </w:pPr>
    </w:p>
    <w:p w14:paraId="18178C7A" w14:textId="77777777" w:rsidR="005E4E12" w:rsidRDefault="005E4E12" w:rsidP="00DC7BA9">
      <w:pPr>
        <w:rPr>
          <w:rFonts w:eastAsia="Arial Unicode MS"/>
        </w:rPr>
      </w:pPr>
    </w:p>
    <w:p w14:paraId="0A8B6850" w14:textId="77777777" w:rsidR="005E4E12" w:rsidRDefault="005E4E12" w:rsidP="00DC7BA9">
      <w:pPr>
        <w:rPr>
          <w:rFonts w:eastAsia="Arial Unicode MS"/>
        </w:rPr>
      </w:pPr>
    </w:p>
    <w:p w14:paraId="5B21401A" w14:textId="77777777" w:rsidR="005E4E12" w:rsidRDefault="005E4E12" w:rsidP="00DC7BA9">
      <w:pPr>
        <w:rPr>
          <w:rFonts w:eastAsia="Arial Unicode MS"/>
        </w:rPr>
      </w:pPr>
    </w:p>
    <w:p w14:paraId="292D0591" w14:textId="77777777" w:rsidR="005E4E12" w:rsidRDefault="005E4E12" w:rsidP="00DC7BA9">
      <w:pPr>
        <w:rPr>
          <w:rFonts w:eastAsia="Arial Unicode MS"/>
        </w:rPr>
      </w:pPr>
    </w:p>
    <w:p w14:paraId="0AE70E83" w14:textId="77777777" w:rsidR="005E4E12" w:rsidRDefault="005E4E12" w:rsidP="00DC7BA9">
      <w:pPr>
        <w:rPr>
          <w:rFonts w:eastAsia="Arial Unicode MS"/>
        </w:rPr>
      </w:pPr>
    </w:p>
    <w:p w14:paraId="7082156B" w14:textId="77777777" w:rsidR="005E4E12" w:rsidRPr="0020445A" w:rsidRDefault="005E4E12" w:rsidP="00DC7BA9">
      <w:pPr>
        <w:rPr>
          <w:rFonts w:eastAsia="Arial Unicode MS"/>
        </w:rPr>
      </w:pPr>
    </w:p>
    <w:p w14:paraId="66FE68DA" w14:textId="663AADB6" w:rsidR="006E13D6" w:rsidRPr="0020445A" w:rsidRDefault="13C08435" w:rsidP="005E4E12">
      <w:pPr>
        <w:pStyle w:val="Heading1"/>
        <w:numPr>
          <w:ilvl w:val="0"/>
          <w:numId w:val="39"/>
        </w:numPr>
      </w:pPr>
      <w:bookmarkStart w:id="16" w:name="_Toc204013698"/>
      <w:r w:rsidRPr="0020445A">
        <w:lastRenderedPageBreak/>
        <w:t>Process overview</w:t>
      </w:r>
      <w:bookmarkEnd w:id="16"/>
    </w:p>
    <w:p w14:paraId="49095042" w14:textId="77777777" w:rsidR="006E13D6" w:rsidRPr="0020445A" w:rsidRDefault="006E13D6" w:rsidP="006E13D6">
      <w:pPr>
        <w:rPr>
          <w:rFonts w:eastAsia="Arial Unicode MS"/>
        </w:rPr>
      </w:pPr>
      <w:r w:rsidRPr="0020445A">
        <w:rPr>
          <w:rFonts w:eastAsia="Arial Unicode MS"/>
        </w:rPr>
        <w:t>This section provides a bird eye view of the automated process and UiPath Orchestrator settings and other associated details.</w:t>
      </w:r>
    </w:p>
    <w:p w14:paraId="0558BE62" w14:textId="77777777" w:rsidR="006E13D6" w:rsidRPr="0020445A" w:rsidRDefault="006E13D6" w:rsidP="00491435">
      <w:pPr>
        <w:pStyle w:val="Heading2"/>
      </w:pPr>
      <w:bookmarkStart w:id="17" w:name="_Toc204013699"/>
      <w:r w:rsidRPr="0020445A">
        <w:t>Summary</w:t>
      </w:r>
      <w:bookmarkEnd w:id="17"/>
    </w:p>
    <w:p w14:paraId="388C773D" w14:textId="31196D8A" w:rsidR="006E13D6" w:rsidRPr="0020445A" w:rsidRDefault="09FB969A" w:rsidP="006E13D6">
      <w:pPr>
        <w:rPr>
          <w:rFonts w:eastAsia="Arial Unicode MS"/>
        </w:rPr>
      </w:pPr>
      <w:r w:rsidRPr="0020445A">
        <w:rPr>
          <w:rFonts w:eastAsia="Arial Unicode MS"/>
        </w:rPr>
        <w:t>&lt;</w:t>
      </w:r>
      <w:r w:rsidR="006E13D6" w:rsidRPr="0020445A">
        <w:rPr>
          <w:rFonts w:eastAsia="Arial Unicode MS"/>
        </w:rPr>
        <w:t>Process summary</w:t>
      </w:r>
      <w:r w:rsidRPr="0020445A">
        <w:rPr>
          <w:rFonts w:eastAsia="Arial Unicode MS"/>
        </w:rPr>
        <w:t xml:space="preserve"> in brief</w:t>
      </w:r>
      <w:r w:rsidR="006E13D6" w:rsidRPr="0020445A">
        <w:rPr>
          <w:rFonts w:eastAsia="Arial Unicode MS"/>
        </w:rPr>
        <w:t>.</w:t>
      </w:r>
      <w:r w:rsidR="4D4F0FAC" w:rsidRPr="0020445A">
        <w:rPr>
          <w:rFonts w:eastAsia="Arial Unicode MS"/>
        </w:rPr>
        <w:t xml:space="preserve"> </w:t>
      </w:r>
      <w:r w:rsidR="6357B163" w:rsidRPr="0020445A">
        <w:rPr>
          <w:rFonts w:eastAsia="Arial Unicode MS"/>
        </w:rPr>
        <w:t xml:space="preserve">If </w:t>
      </w:r>
      <w:r w:rsidR="4E2F202F" w:rsidRPr="0020445A">
        <w:rPr>
          <w:rFonts w:eastAsia="Arial Unicode MS"/>
        </w:rPr>
        <w:t>required,</w:t>
      </w:r>
      <w:r w:rsidR="6357B163" w:rsidRPr="0020445A">
        <w:rPr>
          <w:rFonts w:eastAsia="Arial Unicode MS"/>
        </w:rPr>
        <w:t xml:space="preserve"> the current planned TO BE process overview to be included</w:t>
      </w:r>
      <w:r w:rsidRPr="0020445A">
        <w:rPr>
          <w:rFonts w:eastAsia="Arial Unicode MS"/>
        </w:rPr>
        <w:t>&gt;</w:t>
      </w:r>
    </w:p>
    <w:p w14:paraId="7FC73D7E" w14:textId="77777777" w:rsidR="006E13D6" w:rsidRPr="0020445A" w:rsidRDefault="006E13D6" w:rsidP="00491435">
      <w:pPr>
        <w:pStyle w:val="Heading2"/>
      </w:pPr>
      <w:bookmarkStart w:id="18" w:name="_Toc204013700"/>
      <w:r w:rsidRPr="0020445A">
        <w:t>Robot and process information overview</w:t>
      </w:r>
      <w:bookmarkEnd w:id="18"/>
    </w:p>
    <w:p w14:paraId="198EFEEA" w14:textId="2D62E543" w:rsidR="006E13D6" w:rsidRPr="0020445A" w:rsidRDefault="006E13D6" w:rsidP="006E13D6">
      <w:pPr>
        <w:rPr>
          <w:rFonts w:eastAsiaTheme="majorEastAsia"/>
        </w:rPr>
      </w:pPr>
      <w:r w:rsidRPr="0020445A">
        <w:rPr>
          <w:rFonts w:eastAsia="Arial Unicode MS"/>
        </w:rPr>
        <w:t xml:space="preserve">The details reflect the actual information for the Master Project </w:t>
      </w:r>
      <w:r w:rsidR="002E2E69" w:rsidRPr="0020445A">
        <w:rPr>
          <w:rFonts w:eastAsia="Arial Unicode MS"/>
        </w:rPr>
        <w:t>which is to be released in production.</w:t>
      </w:r>
    </w:p>
    <w:p w14:paraId="1DD61F77" w14:textId="77777777" w:rsidR="006E13D6" w:rsidRDefault="006E13D6" w:rsidP="006E13D6">
      <w:pPr>
        <w:rPr>
          <w:rFonts w:eastAsia="Arial Unicode MS"/>
        </w:rPr>
      </w:pPr>
    </w:p>
    <w:p w14:paraId="763DFA64" w14:textId="77777777" w:rsidR="003424E8" w:rsidRPr="0020445A" w:rsidRDefault="003424E8" w:rsidP="006E13D6">
      <w:pPr>
        <w:rPr>
          <w:rFonts w:eastAsia="Arial Unicode MS"/>
        </w:rPr>
      </w:pPr>
    </w:p>
    <w:p w14:paraId="3A9276DF" w14:textId="77777777" w:rsidR="006E13D6" w:rsidRPr="0020445A"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4395"/>
        <w:gridCol w:w="4677"/>
      </w:tblGrid>
      <w:tr w:rsidR="008A7F05" w:rsidRPr="00477BA7" w14:paraId="49A378A2" w14:textId="77777777" w:rsidTr="008A7F05">
        <w:trPr>
          <w:trHeight w:val="360"/>
        </w:trP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5A871FC" w14:textId="100CBBFF" w:rsidR="008A7F05" w:rsidRPr="00EB6E16" w:rsidRDefault="008A7F05" w:rsidP="008A7F05">
            <w:pPr>
              <w:rPr>
                <w:rFonts w:cs="Arial"/>
                <w:b/>
                <w:color w:val="58595B"/>
                <w:spacing w:val="-5"/>
                <w:sz w:val="18"/>
                <w:szCs w:val="18"/>
              </w:rPr>
            </w:pPr>
            <w:r w:rsidRPr="008A7F05">
              <w:rPr>
                <w:rFonts w:cs="Arial"/>
                <w:b/>
                <w:sz w:val="18"/>
              </w:rPr>
              <w:t>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2A2973FD" w14:textId="137BFB2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rsidR="008A7F05" w:rsidRPr="00477BA7" w14:paraId="65569880"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5050C196" w14:textId="555450FD" w:rsidR="008A7F05" w:rsidRDefault="008A7F05" w:rsidP="008A7F05">
            <w:pPr>
              <w:rPr>
                <w:rFonts w:cs="Arial"/>
                <w:color w:val="58595B"/>
                <w:spacing w:val="-5"/>
                <w:sz w:val="18"/>
                <w:szCs w:val="18"/>
              </w:rPr>
            </w:pPr>
            <w:r w:rsidRPr="00EE674D">
              <w:rPr>
                <w:rFonts w:cs="Arial"/>
                <w:b/>
                <w:color w:val="58595B"/>
                <w:sz w:val="18"/>
              </w:rPr>
              <w:t>Master Project Name</w:t>
            </w:r>
          </w:p>
        </w:tc>
        <w:tc>
          <w:tcPr>
            <w:tcW w:w="4677" w:type="dxa"/>
            <w:tcBorders>
              <w:top w:val="single" w:sz="24" w:space="0" w:color="0BA2B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451F85A3" w14:textId="77777777" w:rsidR="008A7F05" w:rsidRPr="002059F2" w:rsidRDefault="008A7F05" w:rsidP="008A7F05">
            <w:pPr>
              <w:pStyle w:val="Chartcopy"/>
            </w:pPr>
          </w:p>
        </w:tc>
      </w:tr>
      <w:tr w:rsidR="008A7F05" w:rsidRPr="00477BA7" w14:paraId="02F1BA2F"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062589D4" w14:textId="1EB3E7D5" w:rsidR="008A7F05" w:rsidRPr="00EB6E16" w:rsidRDefault="008A7F05" w:rsidP="008A7F05">
            <w:pPr>
              <w:rPr>
                <w:rFonts w:cs="Arial"/>
                <w:b/>
                <w:color w:val="58595B"/>
                <w:spacing w:val="-5"/>
                <w:sz w:val="18"/>
                <w:szCs w:val="18"/>
              </w:rPr>
            </w:pPr>
            <w:r w:rsidRPr="00EE674D">
              <w:rPr>
                <w:rFonts w:cs="Arial"/>
                <w:b/>
                <w:color w:val="58595B"/>
                <w:sz w:val="18"/>
              </w:rPr>
              <w:t>Robot Type</w:t>
            </w:r>
          </w:p>
        </w:tc>
        <w:tc>
          <w:tcPr>
            <w:tcW w:w="4677"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69253446" w14:textId="77777777" w:rsidR="008A7F05" w:rsidRPr="002059F2" w:rsidRDefault="008A7F05" w:rsidP="008A7F05">
            <w:pPr>
              <w:pStyle w:val="Chartcopy"/>
            </w:pPr>
          </w:p>
        </w:tc>
      </w:tr>
      <w:tr w:rsidR="008A7F05" w:rsidRPr="00477BA7" w14:paraId="601A9367"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06FD0518" w14:textId="76D19BC2" w:rsidR="008A7F05" w:rsidRDefault="008A7F05" w:rsidP="008A7F05">
            <w:pPr>
              <w:rPr>
                <w:rFonts w:cs="Arial"/>
                <w:b/>
                <w:color w:val="58595B"/>
                <w:spacing w:val="-5"/>
                <w:sz w:val="18"/>
                <w:szCs w:val="18"/>
              </w:rPr>
            </w:pPr>
            <w:r w:rsidRPr="00EE674D">
              <w:rPr>
                <w:rFonts w:cs="Arial"/>
                <w:b/>
                <w:color w:val="58595B"/>
                <w:sz w:val="18"/>
              </w:rPr>
              <w:t>Robot(s) used in process</w:t>
            </w:r>
          </w:p>
        </w:tc>
        <w:tc>
          <w:tcPr>
            <w:tcW w:w="4677"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33B92058" w14:textId="77777777" w:rsidR="008A7F05" w:rsidRPr="002059F2" w:rsidRDefault="008A7F05" w:rsidP="008A7F05">
            <w:pPr>
              <w:pStyle w:val="Chartcopy"/>
            </w:pPr>
          </w:p>
        </w:tc>
      </w:tr>
      <w:tr w:rsidR="008A7F05" w:rsidRPr="00477BA7" w14:paraId="09F0882A"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0E80452A" w14:textId="62516952" w:rsidR="008A7F05" w:rsidRPr="00EB6E16" w:rsidRDefault="008A7F05" w:rsidP="008A7F05">
            <w:pPr>
              <w:rPr>
                <w:rFonts w:cs="Arial"/>
                <w:b/>
                <w:color w:val="58595B"/>
                <w:spacing w:val="-5"/>
                <w:sz w:val="18"/>
                <w:szCs w:val="18"/>
              </w:rPr>
            </w:pPr>
            <w:r w:rsidRPr="00EE674D">
              <w:rPr>
                <w:rFonts w:cs="Arial"/>
                <w:b/>
                <w:color w:val="58595B"/>
                <w:sz w:val="18"/>
              </w:rPr>
              <w:t>Process name(s)</w:t>
            </w:r>
          </w:p>
        </w:tc>
        <w:tc>
          <w:tcPr>
            <w:tcW w:w="4677"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69EA168D" w14:textId="77777777" w:rsidR="008A7F05" w:rsidRPr="002059F2" w:rsidRDefault="008A7F05" w:rsidP="008A7F05">
            <w:pPr>
              <w:pStyle w:val="Chartcopy"/>
            </w:pPr>
          </w:p>
        </w:tc>
      </w:tr>
      <w:tr w:rsidR="008A7F05" w:rsidRPr="00477BA7" w14:paraId="574D81BF"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366404C7" w14:textId="47A11CE3" w:rsidR="008A7F05" w:rsidRPr="00EE674D" w:rsidRDefault="008A7F05" w:rsidP="008A7F05">
            <w:pPr>
              <w:rPr>
                <w:rFonts w:cs="Arial"/>
                <w:b/>
                <w:color w:val="58595B"/>
                <w:sz w:val="18"/>
              </w:rPr>
            </w:pPr>
            <w:r>
              <w:rPr>
                <w:rFonts w:cs="Arial"/>
                <w:b/>
                <w:color w:val="58595B"/>
                <w:sz w:val="18"/>
              </w:rPr>
              <w:t>Agents used?</w:t>
            </w:r>
          </w:p>
        </w:tc>
        <w:tc>
          <w:tcPr>
            <w:tcW w:w="4677"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361824EE" w14:textId="77777777" w:rsidR="008A7F05" w:rsidRPr="002059F2" w:rsidRDefault="008A7F05" w:rsidP="008A7F05">
            <w:pPr>
              <w:pStyle w:val="Chartcopy"/>
            </w:pPr>
          </w:p>
        </w:tc>
      </w:tr>
      <w:tr w:rsidR="008A7F05" w:rsidRPr="00477BA7" w14:paraId="318DDC66"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5AD7982A" w14:textId="684254C4" w:rsidR="008A7F05" w:rsidRDefault="008A7F05" w:rsidP="008A7F05">
            <w:pPr>
              <w:rPr>
                <w:rFonts w:cs="Arial"/>
                <w:b/>
                <w:color w:val="58595B"/>
                <w:spacing w:val="-5"/>
                <w:sz w:val="18"/>
                <w:szCs w:val="18"/>
              </w:rPr>
            </w:pPr>
            <w:r w:rsidRPr="00EE674D">
              <w:rPr>
                <w:rFonts w:cs="Arial"/>
                <w:b/>
                <w:color w:val="58595B"/>
                <w:sz w:val="18"/>
              </w:rPr>
              <w:t>Orchestrator used?</w:t>
            </w:r>
          </w:p>
        </w:tc>
        <w:tc>
          <w:tcPr>
            <w:tcW w:w="4677"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1BF56E1C" w14:textId="77777777" w:rsidR="008A7F05" w:rsidRPr="002059F2" w:rsidRDefault="008A7F05" w:rsidP="008A7F05">
            <w:pPr>
              <w:pStyle w:val="Chartcopy"/>
            </w:pPr>
          </w:p>
        </w:tc>
      </w:tr>
      <w:tr w:rsidR="008A7F05" w:rsidRPr="00477BA7" w14:paraId="6B382FD1"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tcPr>
          <w:p w14:paraId="6BA464A2" w14:textId="53BAC535" w:rsidR="008A7F05" w:rsidRDefault="008A7F05" w:rsidP="008A7F05">
            <w:pPr>
              <w:rPr>
                <w:rFonts w:cs="Arial"/>
                <w:b/>
                <w:color w:val="58595B"/>
                <w:spacing w:val="-5"/>
                <w:sz w:val="18"/>
                <w:szCs w:val="18"/>
              </w:rPr>
            </w:pPr>
            <w:r w:rsidRPr="00EE674D">
              <w:rPr>
                <w:rFonts w:cs="Arial"/>
                <w:b/>
                <w:color w:val="58595B"/>
                <w:sz w:val="18"/>
              </w:rPr>
              <w:t>Scalable (run multiple bots in parallel)</w:t>
            </w:r>
          </w:p>
        </w:tc>
        <w:tc>
          <w:tcPr>
            <w:tcW w:w="4677"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1CB58F98" w14:textId="77777777" w:rsidR="008A7F05" w:rsidRPr="002059F2" w:rsidRDefault="008A7F05" w:rsidP="008A7F05">
            <w:pPr>
              <w:pStyle w:val="Chartcopy"/>
            </w:pPr>
          </w:p>
        </w:tc>
      </w:tr>
      <w:tr w:rsidR="008A7F05" w:rsidRPr="00477BA7" w14:paraId="2FD0D2C0"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tcPr>
          <w:p w14:paraId="145957DF" w14:textId="3F2C7292" w:rsidR="008A7F05" w:rsidRDefault="008A7F05" w:rsidP="008A7F05">
            <w:pPr>
              <w:rPr>
                <w:rFonts w:cs="Arial"/>
                <w:b/>
                <w:color w:val="58595B"/>
                <w:spacing w:val="-5"/>
                <w:sz w:val="18"/>
                <w:szCs w:val="18"/>
              </w:rPr>
            </w:pPr>
            <w:r w:rsidRPr="00EE674D">
              <w:rPr>
                <w:rFonts w:cs="Arial"/>
                <w:b/>
                <w:color w:val="58595B"/>
                <w:sz w:val="18"/>
              </w:rPr>
              <w:t>Process Type (Windows/Cross-Platform)</w:t>
            </w:r>
          </w:p>
        </w:tc>
        <w:tc>
          <w:tcPr>
            <w:tcW w:w="4677"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428CD4E9" w14:textId="77777777" w:rsidR="008A7F05" w:rsidRPr="002059F2" w:rsidRDefault="008A7F05" w:rsidP="008A7F05">
            <w:pPr>
              <w:pStyle w:val="Chartcopy"/>
            </w:pPr>
          </w:p>
        </w:tc>
      </w:tr>
      <w:tr w:rsidR="008A7F05" w:rsidRPr="00477BA7" w14:paraId="7B074FA0" w14:textId="77777777" w:rsidTr="008A7F05">
        <w:trPr>
          <w:trHeight w:val="360"/>
        </w:trPr>
        <w:tc>
          <w:tcPr>
            <w:tcW w:w="4395"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658F5A4D" w14:textId="27342F98" w:rsidR="008A7F05" w:rsidRDefault="008A7F05" w:rsidP="008A7F05">
            <w:pPr>
              <w:rPr>
                <w:rFonts w:cs="Arial"/>
                <w:b/>
                <w:color w:val="58595B"/>
                <w:spacing w:val="-5"/>
                <w:sz w:val="18"/>
                <w:szCs w:val="18"/>
              </w:rPr>
            </w:pPr>
            <w:r w:rsidRPr="00EE674D">
              <w:rPr>
                <w:rFonts w:cs="Arial"/>
                <w:b/>
                <w:color w:val="58595B"/>
                <w:sz w:val="18"/>
              </w:rPr>
              <w:t>UiPath version used</w:t>
            </w:r>
          </w:p>
        </w:tc>
        <w:tc>
          <w:tcPr>
            <w:tcW w:w="4677"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47881776" w14:textId="77777777" w:rsidR="008A7F05" w:rsidRPr="002059F2" w:rsidRDefault="008A7F05" w:rsidP="008A7F05">
            <w:pPr>
              <w:pStyle w:val="Chartcopy"/>
            </w:pPr>
          </w:p>
        </w:tc>
      </w:tr>
      <w:tr w:rsidR="008A7F05" w:rsidRPr="00477BA7" w14:paraId="5FF830B9" w14:textId="77777777" w:rsidTr="008A7F05">
        <w:trPr>
          <w:trHeight w:val="360"/>
        </w:trPr>
        <w:tc>
          <w:tcPr>
            <w:tcW w:w="4395"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DFB6418" w14:textId="38DEAA21" w:rsidR="008A7F05" w:rsidRDefault="008A7F05" w:rsidP="008A7F05">
            <w:pPr>
              <w:rPr>
                <w:rFonts w:cs="Arial"/>
                <w:b/>
                <w:color w:val="58595B"/>
                <w:spacing w:val="-5"/>
                <w:sz w:val="18"/>
                <w:szCs w:val="18"/>
              </w:rPr>
            </w:pPr>
            <w:r>
              <w:rPr>
                <w:rFonts w:cs="Arial"/>
                <w:b/>
                <w:color w:val="58595B"/>
                <w:spacing w:val="-5"/>
                <w:sz w:val="18"/>
                <w:szCs w:val="18"/>
              </w:rPr>
              <w:t>Maestro Flow?</w:t>
            </w:r>
          </w:p>
        </w:tc>
        <w:tc>
          <w:tcPr>
            <w:tcW w:w="4677"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103BC4C3" w14:textId="77777777" w:rsidR="008A7F05" w:rsidRPr="002059F2" w:rsidRDefault="008A7F05" w:rsidP="008A7F05">
            <w:pPr>
              <w:pStyle w:val="Chartcopy"/>
            </w:pPr>
          </w:p>
        </w:tc>
      </w:tr>
    </w:tbl>
    <w:p w14:paraId="1FE7113F" w14:textId="77777777" w:rsidR="006E13D6" w:rsidRPr="0020445A" w:rsidRDefault="006E13D6" w:rsidP="006E13D6">
      <w:pPr>
        <w:rPr>
          <w:rFonts w:eastAsia="Arial Unicode MS"/>
        </w:rPr>
      </w:pPr>
    </w:p>
    <w:p w14:paraId="6017B541" w14:textId="77777777" w:rsidR="00997C7C" w:rsidRDefault="00997C7C" w:rsidP="006E13D6">
      <w:pPr>
        <w:rPr>
          <w:rFonts w:eastAsia="Arial Unicode MS"/>
        </w:rPr>
      </w:pPr>
    </w:p>
    <w:p w14:paraId="0F302933" w14:textId="77777777" w:rsidR="005E4E12" w:rsidRDefault="005E4E12" w:rsidP="006E13D6">
      <w:pPr>
        <w:rPr>
          <w:rFonts w:eastAsia="Arial Unicode MS"/>
        </w:rPr>
      </w:pPr>
    </w:p>
    <w:p w14:paraId="16575962" w14:textId="77777777" w:rsidR="005E4E12" w:rsidRDefault="005E4E12" w:rsidP="006E13D6">
      <w:pPr>
        <w:rPr>
          <w:rFonts w:eastAsia="Arial Unicode MS"/>
        </w:rPr>
      </w:pPr>
    </w:p>
    <w:p w14:paraId="15B891CD" w14:textId="77777777" w:rsidR="005E4E12" w:rsidRDefault="005E4E12" w:rsidP="006E13D6">
      <w:pPr>
        <w:rPr>
          <w:rFonts w:eastAsia="Arial Unicode MS"/>
        </w:rPr>
      </w:pPr>
    </w:p>
    <w:p w14:paraId="6C36E5B3" w14:textId="77777777" w:rsidR="005E4E12" w:rsidRDefault="005E4E12" w:rsidP="006E13D6">
      <w:pPr>
        <w:rPr>
          <w:rFonts w:eastAsia="Arial Unicode MS"/>
        </w:rPr>
      </w:pPr>
    </w:p>
    <w:p w14:paraId="1003F8EE" w14:textId="77777777" w:rsidR="005E4E12" w:rsidRDefault="005E4E12" w:rsidP="006E13D6">
      <w:pPr>
        <w:rPr>
          <w:rFonts w:eastAsia="Arial Unicode MS"/>
        </w:rPr>
      </w:pPr>
    </w:p>
    <w:p w14:paraId="1AFD121A" w14:textId="77777777" w:rsidR="005E4E12" w:rsidRDefault="005E4E12" w:rsidP="006E13D6">
      <w:pPr>
        <w:rPr>
          <w:rFonts w:eastAsia="Arial Unicode MS"/>
        </w:rPr>
      </w:pPr>
    </w:p>
    <w:p w14:paraId="7CF00761" w14:textId="77777777" w:rsidR="005E4E12" w:rsidRDefault="005E4E12" w:rsidP="006E13D6">
      <w:pPr>
        <w:rPr>
          <w:rFonts w:eastAsia="Arial Unicode MS"/>
        </w:rPr>
      </w:pPr>
    </w:p>
    <w:p w14:paraId="76F81D83" w14:textId="77777777" w:rsidR="005E4E12" w:rsidRDefault="005E4E12" w:rsidP="006E13D6">
      <w:pPr>
        <w:rPr>
          <w:rFonts w:eastAsia="Arial Unicode MS"/>
        </w:rPr>
      </w:pPr>
    </w:p>
    <w:p w14:paraId="6414FC23" w14:textId="77777777" w:rsidR="005E4E12" w:rsidRDefault="005E4E12" w:rsidP="006E13D6">
      <w:pPr>
        <w:rPr>
          <w:rFonts w:eastAsia="Arial Unicode MS"/>
        </w:rPr>
      </w:pPr>
    </w:p>
    <w:p w14:paraId="6545B671" w14:textId="77777777" w:rsidR="005E4E12" w:rsidRDefault="005E4E12" w:rsidP="006E13D6">
      <w:pPr>
        <w:rPr>
          <w:rFonts w:eastAsia="Arial Unicode MS"/>
        </w:rPr>
      </w:pPr>
    </w:p>
    <w:p w14:paraId="67D772BA" w14:textId="77777777" w:rsidR="005E4E12" w:rsidRPr="0020445A" w:rsidRDefault="005E4E12" w:rsidP="006E13D6">
      <w:pPr>
        <w:rPr>
          <w:rFonts w:eastAsia="Arial Unicode MS"/>
        </w:rPr>
      </w:pPr>
    </w:p>
    <w:p w14:paraId="7E8D5541" w14:textId="77777777" w:rsidR="006E13D6" w:rsidRPr="0020445A" w:rsidRDefault="006E13D6" w:rsidP="00491435">
      <w:pPr>
        <w:pStyle w:val="Heading2"/>
      </w:pPr>
      <w:bookmarkStart w:id="19" w:name="_Toc204013701"/>
      <w:r w:rsidRPr="0020445A">
        <w:lastRenderedPageBreak/>
        <w:t>Processes</w:t>
      </w:r>
      <w:bookmarkEnd w:id="19"/>
    </w:p>
    <w:p w14:paraId="694431E3" w14:textId="35EE20A5" w:rsidR="00944758" w:rsidRDefault="00944758" w:rsidP="00944758">
      <w:r w:rsidRPr="0020445A">
        <w:t>&lt;</w:t>
      </w:r>
      <w:r w:rsidR="002024A9" w:rsidRPr="0020445A">
        <w:t xml:space="preserve">The below table includes details on the process name, the folder path (modern folders) and a </w:t>
      </w:r>
      <w:r w:rsidR="0030456B" w:rsidRPr="0020445A">
        <w:t>brief description</w:t>
      </w:r>
      <w:r w:rsidR="002024A9" w:rsidRPr="0020445A">
        <w:t xml:space="preserve"> of </w:t>
      </w:r>
      <w:r w:rsidR="00195FF1" w:rsidRPr="0020445A">
        <w:t>the said process&gt;</w:t>
      </w:r>
    </w:p>
    <w:p w14:paraId="003837F3" w14:textId="77777777" w:rsidR="003424E8" w:rsidRDefault="003424E8" w:rsidP="00944758"/>
    <w:p w14:paraId="794D3578" w14:textId="77777777" w:rsidR="003424E8" w:rsidRPr="0020445A" w:rsidRDefault="003424E8" w:rsidP="00944758"/>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119"/>
        <w:gridCol w:w="3685"/>
        <w:gridCol w:w="2552"/>
      </w:tblGrid>
      <w:tr w:rsidR="008A7F05" w:rsidRPr="00477BA7" w14:paraId="6FD5E998" w14:textId="77777777" w:rsidTr="008A7F05">
        <w:trPr>
          <w:trHeight w:val="360"/>
        </w:trP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2093093" w14:textId="6B3B9C90" w:rsidR="008A7F05" w:rsidRPr="00EB6E16" w:rsidRDefault="008A7F05" w:rsidP="008A7F05">
            <w:pPr>
              <w:rPr>
                <w:rFonts w:cs="Arial"/>
                <w:b/>
                <w:color w:val="58595B"/>
                <w:spacing w:val="-5"/>
                <w:sz w:val="18"/>
                <w:szCs w:val="18"/>
              </w:rPr>
            </w:pPr>
            <w:r w:rsidRPr="00EE674D">
              <w:rPr>
                <w:rFonts w:cs="Arial"/>
                <w:b/>
                <w:color w:val="58595B"/>
                <w:sz w:val="18"/>
              </w:rPr>
              <w:t>Process 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5994900" w14:textId="30CFD7A2"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7492576B" w14:textId="25270B5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rsidR="008A7F05" w:rsidRPr="00477BA7" w14:paraId="0C602418" w14:textId="77777777" w:rsidTr="008A7F05">
        <w:trPr>
          <w:trHeight w:val="360"/>
        </w:trPr>
        <w:tc>
          <w:tcPr>
            <w:tcW w:w="3119"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7C6F5D95" w14:textId="2953B789" w:rsidR="008A7F05" w:rsidRPr="008A7F05" w:rsidRDefault="008A7F05" w:rsidP="008A7F05">
            <w:pPr>
              <w:rPr>
                <w:rFonts w:cs="Arial"/>
                <w:bCs/>
                <w:spacing w:val="-5"/>
                <w:sz w:val="18"/>
                <w:szCs w:val="18"/>
              </w:rPr>
            </w:pPr>
            <w:r w:rsidRPr="008A7F05">
              <w:rPr>
                <w:rFonts w:cs="Arial"/>
                <w:bCs/>
                <w:color w:val="58595B"/>
                <w:sz w:val="18"/>
              </w:rPr>
              <w:t>Process Code/</w:t>
            </w:r>
            <w:proofErr w:type="spellStart"/>
            <w:r w:rsidRPr="008A7F05">
              <w:rPr>
                <w:rFonts w:cs="Arial"/>
                <w:bCs/>
                <w:color w:val="58595B"/>
                <w:sz w:val="18"/>
              </w:rPr>
              <w:t>Abbreviation_ProcessName</w:t>
            </w:r>
            <w:proofErr w:type="spellEnd"/>
          </w:p>
        </w:tc>
        <w:tc>
          <w:tcPr>
            <w:tcW w:w="3685"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57661696" w14:textId="0BB4B9EC" w:rsidR="008A7F05" w:rsidRPr="008A7F05" w:rsidRDefault="008A7F05" w:rsidP="008A7F05">
            <w:pPr>
              <w:pStyle w:val="Chartcopy"/>
              <w:rPr>
                <w:bCs/>
              </w:rPr>
            </w:pPr>
            <w:r w:rsidRPr="008A7F05">
              <w:rPr>
                <w:bCs/>
                <w:sz w:val="18"/>
              </w:rPr>
              <w:t>Parent\Child\...</w:t>
            </w:r>
          </w:p>
        </w:tc>
        <w:tc>
          <w:tcPr>
            <w:tcW w:w="2552" w:type="dxa"/>
            <w:tcBorders>
              <w:top w:val="single" w:sz="24" w:space="0" w:color="F4A700"/>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tcPr>
          <w:p w14:paraId="027D6345" w14:textId="2F4D3A39" w:rsidR="008A7F05" w:rsidRPr="008A7F05" w:rsidRDefault="008A7F05" w:rsidP="008A7F05">
            <w:pPr>
              <w:pStyle w:val="Chartcopy"/>
              <w:rPr>
                <w:bCs/>
              </w:rPr>
            </w:pPr>
            <w:r w:rsidRPr="008A7F05">
              <w:rPr>
                <w:bCs/>
                <w:sz w:val="18"/>
              </w:rPr>
              <w:t>&lt;Process description in brief&gt;</w:t>
            </w:r>
          </w:p>
        </w:tc>
      </w:tr>
      <w:tr w:rsidR="008A7F05" w:rsidRPr="00477BA7" w14:paraId="4685F30A" w14:textId="77777777" w:rsidTr="008A7F05">
        <w:trPr>
          <w:trHeight w:val="360"/>
        </w:trPr>
        <w:tc>
          <w:tcPr>
            <w:tcW w:w="3119"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vAlign w:val="center"/>
          </w:tcPr>
          <w:p w14:paraId="5F5552C8" w14:textId="1F836D70" w:rsidR="008A7F05" w:rsidRPr="008A7F05" w:rsidRDefault="008A7F05" w:rsidP="006D3844">
            <w:pPr>
              <w:rPr>
                <w:rFonts w:cs="Arial"/>
                <w:bCs/>
                <w:color w:val="58595B"/>
                <w:spacing w:val="-5"/>
                <w:sz w:val="18"/>
                <w:szCs w:val="18"/>
              </w:rPr>
            </w:pPr>
          </w:p>
        </w:tc>
        <w:tc>
          <w:tcPr>
            <w:tcW w:w="368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6755A6FC" w14:textId="77777777" w:rsidR="008A7F05" w:rsidRPr="008A7F05" w:rsidRDefault="008A7F05" w:rsidP="006D3844">
            <w:pPr>
              <w:pStyle w:val="Chartcopy"/>
              <w:rPr>
                <w:bCs/>
              </w:rPr>
            </w:pPr>
          </w:p>
        </w:tc>
        <w:tc>
          <w:tcPr>
            <w:tcW w:w="2552"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5BF3F3B4" w14:textId="77777777" w:rsidR="008A7F05" w:rsidRPr="008A7F05" w:rsidRDefault="008A7F05" w:rsidP="006D3844">
            <w:pPr>
              <w:pStyle w:val="Chartcopy"/>
              <w:rPr>
                <w:bCs/>
              </w:rPr>
            </w:pPr>
          </w:p>
        </w:tc>
      </w:tr>
      <w:tr w:rsidR="008A7F05" w:rsidRPr="00477BA7" w14:paraId="6F2FF7B1" w14:textId="77777777" w:rsidTr="008A7F05">
        <w:trPr>
          <w:trHeight w:val="360"/>
        </w:trPr>
        <w:tc>
          <w:tcPr>
            <w:tcW w:w="3119"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1BC9B18F" w14:textId="100A1205" w:rsidR="008A7F05" w:rsidRPr="008A7F05" w:rsidRDefault="008A7F05" w:rsidP="006D3844">
            <w:pPr>
              <w:rPr>
                <w:rFonts w:cs="Arial"/>
                <w:bCs/>
                <w:color w:val="58595B"/>
                <w:spacing w:val="-5"/>
                <w:sz w:val="18"/>
                <w:szCs w:val="18"/>
              </w:rPr>
            </w:pPr>
          </w:p>
        </w:tc>
        <w:tc>
          <w:tcPr>
            <w:tcW w:w="368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23AD7625" w14:textId="77777777" w:rsidR="008A7F05" w:rsidRPr="008A7F05" w:rsidRDefault="008A7F05" w:rsidP="006D3844">
            <w:pPr>
              <w:pStyle w:val="Chartcopy"/>
              <w:rPr>
                <w:bCs/>
              </w:rPr>
            </w:pPr>
          </w:p>
        </w:tc>
        <w:tc>
          <w:tcPr>
            <w:tcW w:w="2552"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509A2FF3" w14:textId="77777777" w:rsidR="008A7F05" w:rsidRPr="008A7F05" w:rsidRDefault="008A7F05" w:rsidP="006D3844">
            <w:pPr>
              <w:pStyle w:val="Chartcopy"/>
              <w:rPr>
                <w:bCs/>
              </w:rPr>
            </w:pPr>
          </w:p>
        </w:tc>
      </w:tr>
      <w:tr w:rsidR="008A7F05" w:rsidRPr="00477BA7" w14:paraId="7765395B" w14:textId="77777777" w:rsidTr="008A7F05">
        <w:trPr>
          <w:trHeight w:val="360"/>
        </w:trPr>
        <w:tc>
          <w:tcPr>
            <w:tcW w:w="3119"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1E3E276E" w14:textId="6D62035C" w:rsidR="008A7F05" w:rsidRPr="008A7F05" w:rsidRDefault="008A7F05" w:rsidP="006D3844">
            <w:pPr>
              <w:rPr>
                <w:rFonts w:cs="Arial"/>
                <w:bCs/>
                <w:color w:val="58595B"/>
                <w:spacing w:val="-5"/>
                <w:sz w:val="18"/>
                <w:szCs w:val="18"/>
              </w:rPr>
            </w:pPr>
          </w:p>
        </w:tc>
        <w:tc>
          <w:tcPr>
            <w:tcW w:w="3685"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517B709D" w14:textId="77777777" w:rsidR="008A7F05" w:rsidRPr="008A7F05" w:rsidRDefault="008A7F05" w:rsidP="006D3844">
            <w:pPr>
              <w:pStyle w:val="Chartcopy"/>
              <w:rPr>
                <w:bCs/>
              </w:rPr>
            </w:pPr>
          </w:p>
        </w:tc>
        <w:tc>
          <w:tcPr>
            <w:tcW w:w="2552"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079C2615" w14:textId="77777777" w:rsidR="008A7F05" w:rsidRPr="008A7F05" w:rsidRDefault="008A7F05" w:rsidP="006D3844">
            <w:pPr>
              <w:pStyle w:val="Chartcopy"/>
              <w:rPr>
                <w:bCs/>
              </w:rPr>
            </w:pPr>
          </w:p>
        </w:tc>
      </w:tr>
      <w:tr w:rsidR="008A7F05" w:rsidRPr="00477BA7" w14:paraId="6A499499" w14:textId="77777777" w:rsidTr="008A7F05">
        <w:trPr>
          <w:trHeight w:val="360"/>
        </w:trPr>
        <w:tc>
          <w:tcPr>
            <w:tcW w:w="3119"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01564B01" w14:textId="77777777" w:rsidR="008A7F05" w:rsidRPr="008A7F05" w:rsidRDefault="008A7F05" w:rsidP="006D3844">
            <w:pPr>
              <w:rPr>
                <w:rFonts w:cs="Arial"/>
                <w:bCs/>
                <w:color w:val="58595B"/>
                <w:spacing w:val="-5"/>
                <w:sz w:val="18"/>
                <w:szCs w:val="18"/>
              </w:rPr>
            </w:pPr>
          </w:p>
        </w:tc>
        <w:tc>
          <w:tcPr>
            <w:tcW w:w="3685"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66880B0D" w14:textId="77777777" w:rsidR="008A7F05" w:rsidRPr="008A7F05" w:rsidRDefault="008A7F05" w:rsidP="006D3844">
            <w:pPr>
              <w:pStyle w:val="Chartcopy"/>
              <w:rPr>
                <w:bCs/>
              </w:rPr>
            </w:pPr>
          </w:p>
        </w:tc>
        <w:tc>
          <w:tcPr>
            <w:tcW w:w="2552"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0C1CD994" w14:textId="77777777" w:rsidR="008A7F05" w:rsidRPr="008A7F05" w:rsidRDefault="008A7F05" w:rsidP="006D3844">
            <w:pPr>
              <w:pStyle w:val="Chartcopy"/>
              <w:rPr>
                <w:bCs/>
              </w:rPr>
            </w:pPr>
          </w:p>
        </w:tc>
      </w:tr>
    </w:tbl>
    <w:p w14:paraId="4A5172D9" w14:textId="77777777" w:rsidR="006E13D6" w:rsidRPr="0020445A" w:rsidRDefault="006E13D6" w:rsidP="006E13D6">
      <w:pPr>
        <w:rPr>
          <w:rFonts w:eastAsia="Arial Unicode MS"/>
        </w:rPr>
      </w:pPr>
    </w:p>
    <w:p w14:paraId="31AFBB56" w14:textId="695BB7F4" w:rsidR="006E13D6" w:rsidRPr="0020445A" w:rsidRDefault="006E13D6" w:rsidP="00491435">
      <w:pPr>
        <w:pStyle w:val="Heading2"/>
      </w:pPr>
      <w:bookmarkStart w:id="20" w:name="_Toc204013702"/>
      <w:r w:rsidRPr="0020445A">
        <w:t>Triggers</w:t>
      </w:r>
      <w:bookmarkEnd w:id="20"/>
    </w:p>
    <w:p w14:paraId="196C1A80" w14:textId="0EBB5854" w:rsidR="00195FF1" w:rsidRDefault="00195FF1" w:rsidP="00195FF1">
      <w:r w:rsidRPr="0020445A">
        <w:t xml:space="preserve">&lt;Information on Schedules or triggers </w:t>
      </w:r>
      <w:r w:rsidR="00CD444A" w:rsidRPr="0020445A">
        <w:t>of the respective process and corresponding folder path</w:t>
      </w:r>
      <w:r w:rsidRPr="0020445A">
        <w:t>&gt;</w:t>
      </w:r>
    </w:p>
    <w:p w14:paraId="3AB31CD5" w14:textId="77777777" w:rsidR="003424E8" w:rsidRPr="0020445A" w:rsidRDefault="003424E8" w:rsidP="00195FF1"/>
    <w:p w14:paraId="6D8460B6" w14:textId="77777777" w:rsidR="006E13D6" w:rsidRDefault="006E13D6" w:rsidP="006E13D6">
      <w:pPr>
        <w:rPr>
          <w:rFonts w:eastAsia="Arial Unicode MS"/>
        </w:rPr>
      </w:pPr>
    </w:p>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2268"/>
        <w:gridCol w:w="1560"/>
        <w:gridCol w:w="2126"/>
        <w:gridCol w:w="1134"/>
        <w:gridCol w:w="2268"/>
      </w:tblGrid>
      <w:tr w:rsidR="008A7F05" w:rsidRPr="00477BA7" w14:paraId="70A503AB" w14:textId="77777777" w:rsidTr="008A7F05">
        <w:trPr>
          <w:trHeight w:val="360"/>
        </w:trP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94FCDF8" w14:textId="1A2753E0" w:rsidR="008A7F05" w:rsidRPr="00EB6E16" w:rsidRDefault="008A7F05" w:rsidP="008A7F05">
            <w:pPr>
              <w:rPr>
                <w:rFonts w:cs="Arial"/>
                <w:b/>
                <w:color w:val="58595B"/>
                <w:spacing w:val="-5"/>
                <w:sz w:val="18"/>
                <w:szCs w:val="18"/>
              </w:rPr>
            </w:pPr>
            <w:r w:rsidRPr="00EE674D">
              <w:rPr>
                <w:rFonts w:cs="Arial"/>
                <w:b/>
                <w:color w:val="58595B"/>
                <w:sz w:val="18"/>
              </w:rPr>
              <w:t>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59D62B4" w14:textId="5AC7B300" w:rsidR="008A7F05" w:rsidRPr="00EB6E16" w:rsidRDefault="008A7F05" w:rsidP="008A7F05">
            <w:pPr>
              <w:jc w:val="center"/>
              <w:rPr>
                <w:rFonts w:cs="Arial"/>
                <w:b/>
                <w:color w:val="58595B"/>
                <w:spacing w:val="-5"/>
                <w:sz w:val="18"/>
                <w:szCs w:val="18"/>
              </w:rPr>
            </w:pPr>
            <w:r w:rsidRPr="00EE674D">
              <w:rPr>
                <w:rFonts w:cs="Arial"/>
                <w:b/>
                <w:color w:val="58595B"/>
                <w:sz w:val="18"/>
              </w:rPr>
              <w:t>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31E09BC3" w14:textId="1A4566AD" w:rsidR="008A7F05" w:rsidRPr="00EB6E16" w:rsidRDefault="008A7F05" w:rsidP="008A7F05">
            <w:pPr>
              <w:jc w:val="center"/>
              <w:rPr>
                <w:rFonts w:cs="Arial"/>
                <w:b/>
                <w:color w:val="58595B"/>
                <w:spacing w:val="-5"/>
                <w:sz w:val="18"/>
                <w:szCs w:val="18"/>
              </w:rPr>
            </w:pPr>
            <w:r w:rsidRPr="00EE674D">
              <w:rPr>
                <w:rFonts w:cs="Arial"/>
                <w:b/>
                <w:color w:val="58595B"/>
                <w:sz w:val="18"/>
              </w:rPr>
              <w:t>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10C451CC" w14:textId="2D081CAB"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5682BD4C" w14:textId="66E445CD" w:rsidR="008A7F05" w:rsidRPr="00EB6E16" w:rsidRDefault="008A7F05" w:rsidP="008A7F05">
            <w:pPr>
              <w:jc w:val="center"/>
              <w:rPr>
                <w:rFonts w:cs="Arial"/>
                <w:b/>
                <w:bCs/>
                <w:color w:val="58595B"/>
                <w:spacing w:val="-5"/>
                <w:sz w:val="18"/>
                <w:szCs w:val="18"/>
              </w:rPr>
            </w:pPr>
            <w:r w:rsidRPr="00EE674D">
              <w:rPr>
                <w:rFonts w:cs="Arial"/>
                <w:b/>
                <w:color w:val="58595B"/>
                <w:sz w:val="18"/>
              </w:rPr>
              <w:t>Calendar/Notes</w:t>
            </w:r>
          </w:p>
        </w:tc>
      </w:tr>
      <w:tr w:rsidR="008A7F05" w:rsidRPr="00477BA7" w14:paraId="0686B5B8" w14:textId="77777777" w:rsidTr="008A7F05">
        <w:trPr>
          <w:trHeight w:val="360"/>
        </w:trPr>
        <w:tc>
          <w:tcPr>
            <w:tcW w:w="2268"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058AA904" w14:textId="62E1D34F" w:rsidR="008A7F05" w:rsidRPr="008A7F05" w:rsidRDefault="008A7F05" w:rsidP="008A7F05">
            <w:pPr>
              <w:rPr>
                <w:rFonts w:cs="Arial"/>
                <w:bCs/>
                <w:spacing w:val="-5"/>
                <w:sz w:val="18"/>
                <w:szCs w:val="18"/>
              </w:rPr>
            </w:pPr>
            <w:r w:rsidRPr="008A7F05">
              <w:rPr>
                <w:rFonts w:cs="Arial"/>
                <w:bCs/>
                <w:color w:val="58595B"/>
                <w:sz w:val="18"/>
              </w:rPr>
              <w:t>Process Code/</w:t>
            </w:r>
            <w:proofErr w:type="spellStart"/>
            <w:r w:rsidRPr="008A7F05">
              <w:rPr>
                <w:rFonts w:cs="Arial"/>
                <w:bCs/>
                <w:color w:val="58595B"/>
                <w:sz w:val="18"/>
              </w:rPr>
              <w:t>Abbreviation_ProcessName</w:t>
            </w:r>
            <w:proofErr w:type="spellEnd"/>
          </w:p>
        </w:tc>
        <w:tc>
          <w:tcPr>
            <w:tcW w:w="1560"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3382B587" w14:textId="0C746CBF" w:rsidR="008A7F05" w:rsidRPr="008A7F05" w:rsidRDefault="008A7F05" w:rsidP="008A7F05">
            <w:pPr>
              <w:pStyle w:val="Chartcopy"/>
              <w:rPr>
                <w:bCs/>
              </w:rPr>
            </w:pPr>
            <w:r w:rsidRPr="008A7F05">
              <w:rPr>
                <w:bCs/>
                <w:sz w:val="18"/>
              </w:rPr>
              <w:t>Schedule/Time Based</w:t>
            </w:r>
          </w:p>
        </w:tc>
        <w:tc>
          <w:tcPr>
            <w:tcW w:w="2126"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387AC2ED" w14:textId="697C9634" w:rsidR="008A7F05" w:rsidRPr="008A7F05" w:rsidRDefault="008A7F05" w:rsidP="008A7F05">
            <w:pPr>
              <w:pStyle w:val="Chartcopy"/>
              <w:rPr>
                <w:bCs/>
              </w:rPr>
            </w:pPr>
            <w:r w:rsidRPr="008A7F05">
              <w:rPr>
                <w:bCs/>
                <w:sz w:val="18"/>
              </w:rPr>
              <w:t xml:space="preserve">Weekly (Every Monday XX AM/PM EST/Other </w:t>
            </w:r>
            <w:proofErr w:type="spellStart"/>
            <w:r w:rsidRPr="008A7F05">
              <w:rPr>
                <w:bCs/>
                <w:sz w:val="18"/>
              </w:rPr>
              <w:t>Timezones</w:t>
            </w:r>
            <w:proofErr w:type="spellEnd"/>
            <w:r w:rsidRPr="008A7F05">
              <w:rPr>
                <w:bCs/>
                <w:sz w:val="18"/>
              </w:rPr>
              <w:t>)</w:t>
            </w:r>
          </w:p>
        </w:tc>
        <w:tc>
          <w:tcPr>
            <w:tcW w:w="1134" w:type="dxa"/>
            <w:tcBorders>
              <w:top w:val="single" w:sz="24" w:space="0" w:color="58595B"/>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5894D17E" w14:textId="6B9B3948" w:rsidR="008A7F05" w:rsidRPr="008A7F05" w:rsidRDefault="008A7F05" w:rsidP="008A7F05">
            <w:pPr>
              <w:pStyle w:val="Chartcopy"/>
              <w:rPr>
                <w:bCs/>
              </w:rPr>
            </w:pPr>
            <w:r w:rsidRPr="008A7F05">
              <w:rPr>
                <w:bCs/>
                <w:sz w:val="18"/>
              </w:rPr>
              <w:t>Parent\Child\...</w:t>
            </w:r>
          </w:p>
        </w:tc>
        <w:tc>
          <w:tcPr>
            <w:tcW w:w="2268" w:type="dxa"/>
            <w:tcBorders>
              <w:top w:val="single" w:sz="24" w:space="0" w:color="FA4616"/>
              <w:left w:val="single" w:sz="8" w:space="0" w:color="DFE3E3"/>
              <w:bottom w:val="single" w:sz="8" w:space="0" w:color="DFE3E3"/>
              <w:right w:val="single" w:sz="4" w:space="0" w:color="808080" w:themeColor="background1" w:themeShade="80"/>
            </w:tcBorders>
            <w:shd w:val="clear" w:color="auto" w:fill="F6F6F6"/>
          </w:tcPr>
          <w:p w14:paraId="6035AEFB" w14:textId="3CF16AAE" w:rsidR="008A7F05" w:rsidRPr="008A7F05" w:rsidRDefault="008A7F05" w:rsidP="008A7F05">
            <w:pPr>
              <w:pStyle w:val="Chartcopy"/>
              <w:rPr>
                <w:bCs/>
              </w:rPr>
            </w:pPr>
            <w:proofErr w:type="spellStart"/>
            <w:r w:rsidRPr="008A7F05">
              <w:rPr>
                <w:bCs/>
                <w:sz w:val="18"/>
              </w:rPr>
              <w:t>CustomerName_HolidayCalendar</w:t>
            </w:r>
            <w:proofErr w:type="spellEnd"/>
          </w:p>
        </w:tc>
      </w:tr>
      <w:tr w:rsidR="008A7F05" w:rsidRPr="00477BA7" w14:paraId="30602FF4" w14:textId="77777777" w:rsidTr="008A7F05">
        <w:trPr>
          <w:trHeight w:val="360"/>
        </w:trPr>
        <w:tc>
          <w:tcPr>
            <w:tcW w:w="2268"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vAlign w:val="center"/>
          </w:tcPr>
          <w:p w14:paraId="78F601D9" w14:textId="457BBE45" w:rsidR="003424E8" w:rsidRPr="008A7F05" w:rsidRDefault="003424E8" w:rsidP="006D3844">
            <w:pPr>
              <w:rPr>
                <w:rFonts w:cs="Arial"/>
                <w:bCs/>
                <w:color w:val="58595B"/>
                <w:spacing w:val="-5"/>
                <w:sz w:val="18"/>
                <w:szCs w:val="18"/>
              </w:rPr>
            </w:pPr>
          </w:p>
        </w:tc>
        <w:tc>
          <w:tcPr>
            <w:tcW w:w="1560"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10B1CFE8" w14:textId="77777777" w:rsidR="003424E8" w:rsidRPr="008A7F05" w:rsidRDefault="003424E8" w:rsidP="006D3844">
            <w:pPr>
              <w:pStyle w:val="Chartcopy"/>
              <w:rPr>
                <w:bCs/>
              </w:rPr>
            </w:pPr>
          </w:p>
        </w:tc>
        <w:tc>
          <w:tcPr>
            <w:tcW w:w="2126"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1081A451" w14:textId="77777777" w:rsidR="003424E8" w:rsidRPr="008A7F05" w:rsidRDefault="003424E8" w:rsidP="006D3844">
            <w:pPr>
              <w:pStyle w:val="Chartcopy"/>
              <w:rPr>
                <w:bCs/>
              </w:rPr>
            </w:pPr>
          </w:p>
        </w:tc>
        <w:tc>
          <w:tcPr>
            <w:tcW w:w="1134"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58897145" w14:textId="77777777" w:rsidR="003424E8" w:rsidRPr="008A7F05" w:rsidRDefault="003424E8" w:rsidP="006D3844">
            <w:pPr>
              <w:pStyle w:val="Chartcopy"/>
              <w:rPr>
                <w:bCs/>
              </w:rPr>
            </w:pPr>
          </w:p>
        </w:tc>
        <w:tc>
          <w:tcPr>
            <w:tcW w:w="2268" w:type="dxa"/>
            <w:tcBorders>
              <w:top w:val="single" w:sz="8" w:space="0" w:color="DFE3E3"/>
              <w:left w:val="single" w:sz="8" w:space="0" w:color="DFE3E3"/>
              <w:bottom w:val="single" w:sz="8" w:space="0" w:color="DFE3E3"/>
              <w:right w:val="single" w:sz="4" w:space="0" w:color="808080" w:themeColor="background1" w:themeShade="80"/>
            </w:tcBorders>
            <w:vAlign w:val="center"/>
          </w:tcPr>
          <w:p w14:paraId="2BCB4699" w14:textId="77777777" w:rsidR="003424E8" w:rsidRPr="008A7F05" w:rsidRDefault="003424E8" w:rsidP="006D3844">
            <w:pPr>
              <w:pStyle w:val="Chartcopy"/>
              <w:rPr>
                <w:bCs/>
              </w:rPr>
            </w:pPr>
          </w:p>
        </w:tc>
      </w:tr>
      <w:tr w:rsidR="008A7F05" w:rsidRPr="00477BA7" w14:paraId="48D13497" w14:textId="77777777" w:rsidTr="008A7F05">
        <w:trPr>
          <w:trHeight w:val="360"/>
        </w:trPr>
        <w:tc>
          <w:tcPr>
            <w:tcW w:w="2268"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751C6B58" w14:textId="373F2419" w:rsidR="003424E8" w:rsidRPr="008A7F05" w:rsidRDefault="003424E8" w:rsidP="006D3844">
            <w:pPr>
              <w:rPr>
                <w:rFonts w:cs="Arial"/>
                <w:bCs/>
                <w:color w:val="58595B"/>
                <w:spacing w:val="-5"/>
                <w:sz w:val="18"/>
                <w:szCs w:val="18"/>
              </w:rPr>
            </w:pPr>
          </w:p>
        </w:tc>
        <w:tc>
          <w:tcPr>
            <w:tcW w:w="1560"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5E4F08A7" w14:textId="77777777" w:rsidR="003424E8" w:rsidRPr="008A7F05" w:rsidRDefault="003424E8" w:rsidP="006D3844">
            <w:pPr>
              <w:pStyle w:val="Chartcopy"/>
              <w:rPr>
                <w:bCs/>
              </w:rPr>
            </w:pPr>
          </w:p>
        </w:tc>
        <w:tc>
          <w:tcPr>
            <w:tcW w:w="2126"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190BC7E9" w14:textId="77777777" w:rsidR="003424E8" w:rsidRPr="008A7F05" w:rsidRDefault="003424E8" w:rsidP="006D3844">
            <w:pPr>
              <w:pStyle w:val="Chartcopy"/>
              <w:rPr>
                <w:bCs/>
              </w:rPr>
            </w:pPr>
          </w:p>
        </w:tc>
        <w:tc>
          <w:tcPr>
            <w:tcW w:w="1134"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7400F5EE" w14:textId="77777777" w:rsidR="003424E8" w:rsidRPr="008A7F05" w:rsidRDefault="003424E8" w:rsidP="006D3844">
            <w:pPr>
              <w:pStyle w:val="Chartcopy"/>
              <w:rPr>
                <w:bCs/>
              </w:rPr>
            </w:pPr>
          </w:p>
        </w:tc>
        <w:tc>
          <w:tcPr>
            <w:tcW w:w="2268"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vAlign w:val="center"/>
          </w:tcPr>
          <w:p w14:paraId="63E7A5D1" w14:textId="77777777" w:rsidR="003424E8" w:rsidRPr="008A7F05" w:rsidRDefault="003424E8" w:rsidP="006D3844">
            <w:pPr>
              <w:pStyle w:val="Chartcopy"/>
              <w:rPr>
                <w:bCs/>
              </w:rPr>
            </w:pPr>
          </w:p>
        </w:tc>
      </w:tr>
      <w:tr w:rsidR="008A7F05" w:rsidRPr="00477BA7" w14:paraId="3538C881" w14:textId="77777777" w:rsidTr="008A7F05">
        <w:trPr>
          <w:trHeight w:val="360"/>
        </w:trPr>
        <w:tc>
          <w:tcPr>
            <w:tcW w:w="2268"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1CDB73C0" w14:textId="0C58B46B" w:rsidR="003424E8" w:rsidRPr="008A7F05" w:rsidRDefault="003424E8" w:rsidP="006D3844">
            <w:pPr>
              <w:rPr>
                <w:rFonts w:cs="Arial"/>
                <w:bCs/>
                <w:color w:val="58595B"/>
                <w:spacing w:val="-5"/>
                <w:sz w:val="18"/>
                <w:szCs w:val="18"/>
              </w:rPr>
            </w:pPr>
          </w:p>
        </w:tc>
        <w:tc>
          <w:tcPr>
            <w:tcW w:w="1560"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29F45FFF" w14:textId="77777777" w:rsidR="003424E8" w:rsidRPr="008A7F05" w:rsidRDefault="003424E8" w:rsidP="006D3844">
            <w:pPr>
              <w:pStyle w:val="Chartcopy"/>
              <w:rPr>
                <w:bCs/>
              </w:rPr>
            </w:pPr>
          </w:p>
        </w:tc>
        <w:tc>
          <w:tcPr>
            <w:tcW w:w="2126"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1F138BE9" w14:textId="77777777" w:rsidR="003424E8" w:rsidRPr="008A7F05" w:rsidRDefault="003424E8" w:rsidP="006D3844">
            <w:pPr>
              <w:pStyle w:val="Chartcopy"/>
              <w:rPr>
                <w:bCs/>
              </w:rPr>
            </w:pPr>
          </w:p>
        </w:tc>
        <w:tc>
          <w:tcPr>
            <w:tcW w:w="1134"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4BEB2E0E" w14:textId="77777777" w:rsidR="003424E8" w:rsidRPr="008A7F05" w:rsidRDefault="003424E8" w:rsidP="006D3844">
            <w:pPr>
              <w:pStyle w:val="Chartcopy"/>
              <w:rPr>
                <w:bCs/>
              </w:rPr>
            </w:pPr>
          </w:p>
        </w:tc>
        <w:tc>
          <w:tcPr>
            <w:tcW w:w="2268"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vAlign w:val="center"/>
          </w:tcPr>
          <w:p w14:paraId="1852A2B5" w14:textId="77777777" w:rsidR="003424E8" w:rsidRPr="008A7F05" w:rsidRDefault="003424E8" w:rsidP="006D3844">
            <w:pPr>
              <w:pStyle w:val="Chartcopy"/>
              <w:rPr>
                <w:bCs/>
              </w:rPr>
            </w:pPr>
          </w:p>
        </w:tc>
      </w:tr>
      <w:tr w:rsidR="008A7F05" w:rsidRPr="00477BA7" w14:paraId="70441B3A" w14:textId="77777777" w:rsidTr="008A7F05">
        <w:trPr>
          <w:trHeight w:val="360"/>
        </w:trPr>
        <w:tc>
          <w:tcPr>
            <w:tcW w:w="2268"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E70D307" w14:textId="77777777" w:rsidR="003424E8" w:rsidRPr="008A7F05" w:rsidRDefault="003424E8" w:rsidP="006D3844">
            <w:pPr>
              <w:rPr>
                <w:rFonts w:cs="Arial"/>
                <w:bCs/>
                <w:color w:val="58595B"/>
                <w:spacing w:val="-5"/>
                <w:sz w:val="18"/>
                <w:szCs w:val="18"/>
              </w:rPr>
            </w:pPr>
          </w:p>
        </w:tc>
        <w:tc>
          <w:tcPr>
            <w:tcW w:w="1560"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295CAF67" w14:textId="77777777" w:rsidR="003424E8" w:rsidRPr="008A7F05" w:rsidRDefault="003424E8" w:rsidP="006D3844">
            <w:pPr>
              <w:pStyle w:val="Chartcopy"/>
              <w:rPr>
                <w:bCs/>
              </w:rPr>
            </w:pPr>
          </w:p>
        </w:tc>
        <w:tc>
          <w:tcPr>
            <w:tcW w:w="2126"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63C1BF8F" w14:textId="77777777" w:rsidR="003424E8" w:rsidRPr="008A7F05" w:rsidRDefault="003424E8" w:rsidP="006D3844">
            <w:pPr>
              <w:pStyle w:val="Chartcopy"/>
              <w:rPr>
                <w:bCs/>
              </w:rPr>
            </w:pPr>
          </w:p>
        </w:tc>
        <w:tc>
          <w:tcPr>
            <w:tcW w:w="1134"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1ADEB32F" w14:textId="77777777" w:rsidR="003424E8" w:rsidRPr="008A7F05" w:rsidRDefault="003424E8" w:rsidP="006D3844">
            <w:pPr>
              <w:pStyle w:val="Chartcopy"/>
              <w:rPr>
                <w:bCs/>
              </w:rPr>
            </w:pPr>
          </w:p>
        </w:tc>
        <w:tc>
          <w:tcPr>
            <w:tcW w:w="2268"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vAlign w:val="center"/>
          </w:tcPr>
          <w:p w14:paraId="6C8CCA91" w14:textId="77777777" w:rsidR="003424E8" w:rsidRPr="008A7F05" w:rsidRDefault="003424E8" w:rsidP="006D3844">
            <w:pPr>
              <w:pStyle w:val="Chartcopy"/>
              <w:rPr>
                <w:bCs/>
              </w:rPr>
            </w:pPr>
          </w:p>
        </w:tc>
      </w:tr>
    </w:tbl>
    <w:p w14:paraId="1C594F9C" w14:textId="77777777" w:rsidR="003424E8" w:rsidRPr="0020445A" w:rsidRDefault="003424E8" w:rsidP="006E13D6">
      <w:pPr>
        <w:rPr>
          <w:rFonts w:eastAsia="Arial Unicode MS"/>
        </w:rPr>
      </w:pPr>
    </w:p>
    <w:p w14:paraId="0A7F2A25" w14:textId="1ECF62A4" w:rsidR="006E13D6" w:rsidRPr="0020445A" w:rsidRDefault="006E13D6" w:rsidP="00491435">
      <w:pPr>
        <w:pStyle w:val="Heading2"/>
      </w:pPr>
      <w:bookmarkStart w:id="21" w:name="_Toc204013703"/>
      <w:r w:rsidRPr="0020445A">
        <w:t xml:space="preserve">Design </w:t>
      </w:r>
      <w:r w:rsidR="001A020D" w:rsidRPr="0020445A">
        <w:t>specifications.</w:t>
      </w:r>
      <w:bookmarkEnd w:id="21"/>
    </w:p>
    <w:p w14:paraId="4B808304" w14:textId="55A5C308" w:rsidR="006E13D6" w:rsidRDefault="000B78AA" w:rsidP="006E13D6">
      <w:pPr>
        <w:rPr>
          <w:rFonts w:eastAsia="Arial Unicode MS"/>
        </w:rPr>
      </w:pPr>
      <w:r w:rsidRPr="0020445A">
        <w:rPr>
          <w:rFonts w:eastAsia="Arial Unicode MS"/>
        </w:rPr>
        <w:t>&lt;</w:t>
      </w:r>
      <w:r w:rsidR="006E13D6" w:rsidRPr="0020445A">
        <w:rPr>
          <w:rFonts w:eastAsia="Arial Unicode MS"/>
        </w:rPr>
        <w:t>A detailed module level detail excel object is embedded to give an overview of the xamls, components</w:t>
      </w:r>
      <w:r w:rsidRPr="0020445A">
        <w:rPr>
          <w:rFonts w:eastAsia="Arial Unicode MS"/>
        </w:rPr>
        <w:t xml:space="preserve">, wrappers </w:t>
      </w:r>
      <w:r w:rsidR="006E13D6" w:rsidRPr="0020445A">
        <w:rPr>
          <w:rFonts w:eastAsia="Arial Unicode MS"/>
        </w:rPr>
        <w:t>and how they work together</w:t>
      </w:r>
      <w:r w:rsidRPr="0020445A">
        <w:rPr>
          <w:rFonts w:eastAsia="Arial Unicode MS"/>
        </w:rPr>
        <w:t xml:space="preserve"> with arguments and direction&gt;</w:t>
      </w:r>
    </w:p>
    <w:p w14:paraId="1BBC1F62" w14:textId="77777777" w:rsidR="005E4E12" w:rsidRDefault="005E4E12" w:rsidP="006E13D6">
      <w:pPr>
        <w:rPr>
          <w:rFonts w:eastAsia="Arial Unicode MS"/>
        </w:rPr>
      </w:pPr>
    </w:p>
    <w:p w14:paraId="54693247" w14:textId="77777777" w:rsidR="005E4E12" w:rsidRDefault="005E4E12" w:rsidP="006E13D6">
      <w:pPr>
        <w:rPr>
          <w:rFonts w:eastAsia="Arial Unicode MS"/>
        </w:rPr>
      </w:pPr>
    </w:p>
    <w:p w14:paraId="735EDB16" w14:textId="77777777" w:rsidR="005E4E12" w:rsidRDefault="005E4E12" w:rsidP="006E13D6">
      <w:pPr>
        <w:rPr>
          <w:rFonts w:eastAsia="Arial Unicode MS"/>
        </w:rPr>
      </w:pPr>
    </w:p>
    <w:p w14:paraId="69CB771D" w14:textId="77777777" w:rsidR="005E4E12" w:rsidRDefault="005E4E12" w:rsidP="006E13D6">
      <w:pPr>
        <w:rPr>
          <w:rFonts w:eastAsia="Arial Unicode MS"/>
        </w:rPr>
      </w:pPr>
    </w:p>
    <w:p w14:paraId="256335AF" w14:textId="77777777" w:rsidR="005E4E12" w:rsidRDefault="005E4E12" w:rsidP="006E13D6">
      <w:pPr>
        <w:rPr>
          <w:rFonts w:eastAsia="Arial Unicode MS"/>
        </w:rPr>
      </w:pPr>
    </w:p>
    <w:p w14:paraId="4F3637F5" w14:textId="77777777" w:rsidR="005E4E12" w:rsidRDefault="005E4E12" w:rsidP="006E13D6">
      <w:pPr>
        <w:rPr>
          <w:rFonts w:eastAsia="Arial Unicode MS"/>
        </w:rPr>
      </w:pPr>
    </w:p>
    <w:p w14:paraId="70593E20" w14:textId="77777777" w:rsidR="005E4E12" w:rsidRDefault="005E4E12" w:rsidP="006E13D6">
      <w:pPr>
        <w:rPr>
          <w:rFonts w:eastAsia="Arial Unicode MS"/>
        </w:rPr>
      </w:pPr>
    </w:p>
    <w:p w14:paraId="199FD10F" w14:textId="77777777" w:rsidR="005E4E12" w:rsidRDefault="005E4E12" w:rsidP="006E13D6">
      <w:pPr>
        <w:rPr>
          <w:rFonts w:eastAsia="Arial Unicode MS"/>
        </w:rPr>
      </w:pPr>
    </w:p>
    <w:p w14:paraId="3FD989EC" w14:textId="77777777" w:rsidR="005E4E12" w:rsidRPr="0020445A" w:rsidRDefault="005E4E12" w:rsidP="006E13D6">
      <w:pPr>
        <w:rPr>
          <w:rFonts w:eastAsia="Arial Unicode MS"/>
        </w:rPr>
      </w:pPr>
    </w:p>
    <w:p w14:paraId="1C2F056D" w14:textId="77777777" w:rsidR="006E13D6" w:rsidRPr="0020445A" w:rsidRDefault="006E13D6" w:rsidP="00491435">
      <w:pPr>
        <w:pStyle w:val="Heading2"/>
      </w:pPr>
      <w:bookmarkStart w:id="22" w:name="_Toc204013704"/>
      <w:r w:rsidRPr="0020445A">
        <w:lastRenderedPageBreak/>
        <w:t>Orchestrator Folder structure</w:t>
      </w:r>
      <w:bookmarkEnd w:id="22"/>
    </w:p>
    <w:p w14:paraId="52EFD953" w14:textId="0E7B2F0E" w:rsidR="006E13D6" w:rsidRPr="0020445A" w:rsidRDefault="006B7438" w:rsidP="006E13D6">
      <w:pPr>
        <w:rPr>
          <w:rFonts w:eastAsia="Arial Unicode MS"/>
        </w:rPr>
      </w:pPr>
      <w:r w:rsidRPr="0020445A">
        <w:rPr>
          <w:rFonts w:eastAsia="Arial Unicode MS"/>
        </w:rPr>
        <w:t>&lt;</w:t>
      </w:r>
      <w:r w:rsidR="006E13D6" w:rsidRPr="0020445A">
        <w:rPr>
          <w:rFonts w:eastAsia="Arial Unicode MS"/>
        </w:rPr>
        <w:t>The below diagram represents a recommended Orchestrator Folder structure for a Modern Folder setup. For Classic folder setup environments need to be created in place of every modern sub-folder seen for specific process</w:t>
      </w:r>
      <w:r w:rsidRPr="0020445A">
        <w:rPr>
          <w:rFonts w:eastAsia="Arial Unicode MS"/>
        </w:rPr>
        <w:t>&gt;</w:t>
      </w:r>
    </w:p>
    <w:p w14:paraId="38654E80" w14:textId="0D78F9A6" w:rsidR="002D579B" w:rsidRPr="0020445A" w:rsidRDefault="005E4E12" w:rsidP="006E13D6">
      <w:pPr>
        <w:rPr>
          <w:rFonts w:eastAsia="Arial Unicode MS"/>
        </w:rPr>
      </w:pPr>
      <w:r w:rsidRPr="0020445A">
        <w:object w:dxaOrig="5835" w:dyaOrig="4425" w14:anchorId="6CAD322E">
          <v:shape id="_x0000_i1026" type="#_x0000_t75" style="width:138pt;height:104.25pt" o:ole="">
            <v:imagedata r:id="rId15" o:title=""/>
          </v:shape>
          <o:OLEObject Type="Embed" ProgID="Visio.Drawing.15" ShapeID="_x0000_i1026" DrawAspect="Content" ObjectID="_1814626460" r:id="rId16"/>
        </w:object>
      </w:r>
    </w:p>
    <w:p w14:paraId="56711DDE" w14:textId="77777777" w:rsidR="006E13D6" w:rsidRPr="0020445A" w:rsidRDefault="006E13D6" w:rsidP="00491435">
      <w:pPr>
        <w:pStyle w:val="Heading2"/>
      </w:pPr>
      <w:bookmarkStart w:id="23" w:name="_Toc204013705"/>
      <w:r w:rsidRPr="0020445A">
        <w:t>Orchestrator assets</w:t>
      </w:r>
      <w:bookmarkEnd w:id="23"/>
    </w:p>
    <w:p w14:paraId="4C93A9E2" w14:textId="559EADF1" w:rsidR="006E13D6" w:rsidRPr="0020445A" w:rsidRDefault="0030456B" w:rsidP="006E13D6">
      <w:pPr>
        <w:rPr>
          <w:rFonts w:eastAsia="Arial Unicode MS"/>
        </w:rPr>
      </w:pPr>
      <w:r w:rsidRPr="0020445A">
        <w:rPr>
          <w:rFonts w:eastAsia="Arial Unicode MS"/>
        </w:rPr>
        <w:t>&lt;</w:t>
      </w:r>
      <w:r w:rsidR="006E13D6" w:rsidRPr="0020445A">
        <w:rPr>
          <w:rFonts w:eastAsia="Arial Unicode MS"/>
        </w:rPr>
        <w:t>Assets are stored in Orchestrator for Configuration of values and easy access to change it as per requirement and control certain aspects of automation and flags.</w:t>
      </w:r>
      <w:r w:rsidRPr="0020445A">
        <w:rPr>
          <w:rFonts w:eastAsia="Arial Unicode MS"/>
        </w:rPr>
        <w:t xml:space="preserve">&gt; </w:t>
      </w:r>
    </w:p>
    <w:p w14:paraId="57E933F1" w14:textId="023093F6" w:rsidR="006E13D6" w:rsidRPr="0020445A" w:rsidRDefault="006E13D6" w:rsidP="006E13D6">
      <w:pPr>
        <w:rPr>
          <w:rFonts w:eastAsia="Arial Unicode MS"/>
        </w:rPr>
      </w:pPr>
      <w:r w:rsidRPr="0020445A">
        <w:rPr>
          <w:rFonts w:eastAsia="Arial Unicode MS"/>
        </w:rPr>
        <w:t>An asset management excel object is embedded here detailing the asset value change throughout the environments (</w:t>
      </w:r>
      <w:r w:rsidR="00DC0F11" w:rsidRPr="0020445A">
        <w:rPr>
          <w:rFonts w:eastAsia="Arial Unicode MS"/>
        </w:rPr>
        <w:t>DEV, UAT, PROD</w:t>
      </w:r>
      <w:r w:rsidRPr="0020445A">
        <w:rPr>
          <w:rFonts w:eastAsia="Arial Unicode MS"/>
        </w:rPr>
        <w:t>) with details required for an environment rollback or enhancement.</w:t>
      </w:r>
      <w:r w:rsidR="002C420E" w:rsidRPr="0020445A">
        <w:rPr>
          <w:rFonts w:eastAsia="Arial Unicode MS"/>
        </w:rPr>
        <w:t xml:space="preserve"> </w:t>
      </w:r>
      <w:r w:rsidRPr="0020445A">
        <w:rPr>
          <w:rFonts w:eastAsia="Arial Unicode MS"/>
        </w:rPr>
        <w:t>(</w:t>
      </w:r>
      <w:r w:rsidR="00DC0F11" w:rsidRPr="0020445A">
        <w:rPr>
          <w:rFonts w:eastAsia="Arial Unicode MS"/>
        </w:rPr>
        <w:t>This also includes instructions on h</w:t>
      </w:r>
      <w:r w:rsidRPr="0020445A">
        <w:rPr>
          <w:rFonts w:eastAsia="Arial Unicode MS"/>
        </w:rPr>
        <w:t xml:space="preserve">ow to deal with value change and configuration and default values </w:t>
      </w:r>
      <w:r w:rsidR="00DC0F11" w:rsidRPr="0020445A">
        <w:rPr>
          <w:rFonts w:eastAsia="Arial Unicode MS"/>
        </w:rPr>
        <w:t>etc.</w:t>
      </w:r>
      <w:r w:rsidRPr="0020445A">
        <w:rPr>
          <w:rFonts w:eastAsia="Arial Unicode MS"/>
        </w:rPr>
        <w:t>)</w:t>
      </w:r>
    </w:p>
    <w:p w14:paraId="287A9385" w14:textId="77777777" w:rsidR="006E13D6" w:rsidRPr="0020445A" w:rsidRDefault="006E13D6" w:rsidP="00491435">
      <w:pPr>
        <w:pStyle w:val="Heading2"/>
      </w:pPr>
      <w:bookmarkStart w:id="24" w:name="_Toc204013706"/>
      <w:r w:rsidRPr="0020445A">
        <w:t>Queues</w:t>
      </w:r>
      <w:bookmarkEnd w:id="24"/>
    </w:p>
    <w:p w14:paraId="5C5CDD94" w14:textId="77777777" w:rsidR="006E13D6" w:rsidRDefault="006E13D6" w:rsidP="006E13D6">
      <w:pPr>
        <w:rPr>
          <w:rFonts w:eastAsia="Arial Unicode MS"/>
        </w:rPr>
      </w:pPr>
    </w:p>
    <w:tbl>
      <w:tblPr>
        <w:tblW w:w="9214"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2909"/>
        <w:gridCol w:w="3809"/>
        <w:gridCol w:w="2496"/>
      </w:tblGrid>
      <w:tr w:rsidR="008A7F05" w:rsidRPr="00477BA7" w14:paraId="570EAE07" w14:textId="77777777" w:rsidTr="008A7F05">
        <w:trPr>
          <w:trHeight w:val="360"/>
        </w:trP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25923CA" w14:textId="5F2CEBC2" w:rsidR="008A7F05" w:rsidRPr="00EB6E16" w:rsidRDefault="008A7F05" w:rsidP="008A7F05">
            <w:pPr>
              <w:rPr>
                <w:rFonts w:cs="Arial"/>
                <w:b/>
                <w:color w:val="58595B"/>
                <w:spacing w:val="-5"/>
                <w:sz w:val="18"/>
                <w:szCs w:val="18"/>
              </w:rPr>
            </w:pPr>
            <w:r w:rsidRPr="008A7F05">
              <w:rPr>
                <w:rFonts w:cs="Arial"/>
                <w:b/>
                <w:sz w:val="18"/>
              </w:rPr>
              <w:t>Queue 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30BE9E40" w14:textId="6D135D98"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1BC9DAFD" w14:textId="15787F8B" w:rsidR="008A7F05" w:rsidRPr="00EB6E16" w:rsidRDefault="008A7F05" w:rsidP="008A7F05">
            <w:pPr>
              <w:jc w:val="center"/>
              <w:rPr>
                <w:rFonts w:cs="Arial"/>
                <w:b/>
                <w:color w:val="58595B"/>
                <w:spacing w:val="-5"/>
                <w:sz w:val="18"/>
                <w:szCs w:val="18"/>
              </w:rPr>
            </w:pPr>
            <w:r w:rsidRPr="00EE674D">
              <w:rPr>
                <w:rFonts w:cs="Arial"/>
                <w:b/>
                <w:color w:val="58595B"/>
                <w:sz w:val="18"/>
              </w:rPr>
              <w:t>Details</w:t>
            </w:r>
          </w:p>
        </w:tc>
      </w:tr>
      <w:tr w:rsidR="008A7F05" w:rsidRPr="00477BA7" w14:paraId="3A46320E" w14:textId="77777777" w:rsidTr="008A7F05">
        <w:trPr>
          <w:trHeight w:val="360"/>
        </w:trPr>
        <w:tc>
          <w:tcPr>
            <w:tcW w:w="2410"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693716EA" w14:textId="55CE735C" w:rsidR="008A7F05" w:rsidRPr="002F399E" w:rsidRDefault="008A7F05" w:rsidP="008A7F05">
            <w:pPr>
              <w:rPr>
                <w:rFonts w:cs="Arial"/>
                <w:spacing w:val="-5"/>
                <w:sz w:val="18"/>
                <w:szCs w:val="18"/>
              </w:rPr>
            </w:pPr>
            <w:r w:rsidRPr="00EE674D">
              <w:rPr>
                <w:rFonts w:cs="Arial"/>
                <w:b/>
                <w:color w:val="58595B"/>
                <w:sz w:val="18"/>
              </w:rPr>
              <w:t>&lt;</w:t>
            </w:r>
            <w:proofErr w:type="spellStart"/>
            <w:r w:rsidRPr="00EE674D">
              <w:rPr>
                <w:rFonts w:cs="Arial"/>
                <w:b/>
                <w:color w:val="58595B"/>
                <w:sz w:val="18"/>
              </w:rPr>
              <w:t>Queue_Naming_Convention</w:t>
            </w:r>
            <w:proofErr w:type="spellEnd"/>
            <w:r w:rsidRPr="00EE674D">
              <w:rPr>
                <w:rFonts w:cs="Arial"/>
                <w:b/>
                <w:color w:val="58595B"/>
                <w:sz w:val="18"/>
              </w:rPr>
              <w:t>&gt;</w:t>
            </w:r>
          </w:p>
        </w:tc>
        <w:tc>
          <w:tcPr>
            <w:tcW w:w="4111"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0176EDB9" w14:textId="6C2C6430" w:rsidR="008A7F05" w:rsidRPr="002059F2" w:rsidRDefault="008A7F05" w:rsidP="008A7F05">
            <w:pPr>
              <w:pStyle w:val="Chartcopy"/>
            </w:pPr>
            <w:r w:rsidRPr="00EE674D">
              <w:rPr>
                <w:b/>
                <w:sz w:val="18"/>
              </w:rPr>
              <w:t>&lt;Parent\Child\...&gt;</w:t>
            </w:r>
          </w:p>
        </w:tc>
        <w:tc>
          <w:tcPr>
            <w:tcW w:w="2693" w:type="dxa"/>
            <w:tcBorders>
              <w:top w:val="single" w:sz="24" w:space="0" w:color="F4A700"/>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tcPr>
          <w:p w14:paraId="4A8A7619" w14:textId="7E0C887C" w:rsidR="008A7F05" w:rsidRPr="002059F2" w:rsidRDefault="008A7F05" w:rsidP="008A7F05">
            <w:pPr>
              <w:pStyle w:val="Chartcopy"/>
            </w:pPr>
            <w:r w:rsidRPr="00EE674D">
              <w:rPr>
                <w:b/>
                <w:sz w:val="18"/>
              </w:rPr>
              <w:t>&lt;Retry, Priority, Unique reference, Purpose etc.&gt;</w:t>
            </w:r>
          </w:p>
        </w:tc>
      </w:tr>
      <w:tr w:rsidR="008A7F05" w:rsidRPr="00477BA7" w14:paraId="05AEB97A" w14:textId="77777777" w:rsidTr="008A7F05">
        <w:trPr>
          <w:trHeight w:val="360"/>
        </w:trPr>
        <w:tc>
          <w:tcPr>
            <w:tcW w:w="2410"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vAlign w:val="center"/>
          </w:tcPr>
          <w:p w14:paraId="31FB2817" w14:textId="29F22F34" w:rsidR="008A7F05" w:rsidRPr="00EB6E16" w:rsidRDefault="008A7F05" w:rsidP="006D3844">
            <w:pPr>
              <w:rPr>
                <w:rFonts w:cs="Arial"/>
                <w:b/>
                <w:color w:val="58595B"/>
                <w:spacing w:val="-5"/>
                <w:sz w:val="18"/>
                <w:szCs w:val="18"/>
              </w:rPr>
            </w:pPr>
          </w:p>
        </w:tc>
        <w:tc>
          <w:tcPr>
            <w:tcW w:w="4111"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0B3DCE81" w14:textId="77777777" w:rsidR="008A7F05" w:rsidRPr="002059F2" w:rsidRDefault="008A7F05" w:rsidP="006D3844">
            <w:pPr>
              <w:pStyle w:val="Chartcopy"/>
            </w:pPr>
          </w:p>
        </w:tc>
        <w:tc>
          <w:tcPr>
            <w:tcW w:w="2693"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vAlign w:val="center"/>
          </w:tcPr>
          <w:p w14:paraId="5D27DDAA" w14:textId="77777777" w:rsidR="008A7F05" w:rsidRPr="002059F2" w:rsidRDefault="008A7F05" w:rsidP="006D3844">
            <w:pPr>
              <w:pStyle w:val="Chartcopy"/>
            </w:pPr>
          </w:p>
        </w:tc>
      </w:tr>
      <w:tr w:rsidR="008A7F05" w:rsidRPr="00477BA7" w14:paraId="41DC5CE1" w14:textId="77777777" w:rsidTr="008A7F05">
        <w:trPr>
          <w:trHeight w:val="360"/>
        </w:trPr>
        <w:tc>
          <w:tcPr>
            <w:tcW w:w="2410"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1B0E4268" w14:textId="4B09B09C" w:rsidR="008A7F05" w:rsidRPr="00EB6E16" w:rsidRDefault="008A7F05" w:rsidP="006D3844">
            <w:pPr>
              <w:rPr>
                <w:rFonts w:cs="Arial"/>
                <w:b/>
                <w:color w:val="58595B"/>
                <w:spacing w:val="-5"/>
                <w:sz w:val="18"/>
                <w:szCs w:val="18"/>
              </w:rPr>
            </w:pPr>
          </w:p>
        </w:tc>
        <w:tc>
          <w:tcPr>
            <w:tcW w:w="4111"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0D165565" w14:textId="77777777" w:rsidR="008A7F05" w:rsidRPr="002059F2" w:rsidRDefault="008A7F05" w:rsidP="006D3844">
            <w:pPr>
              <w:pStyle w:val="Chartcopy"/>
            </w:pPr>
          </w:p>
        </w:tc>
        <w:tc>
          <w:tcPr>
            <w:tcW w:w="2693"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vAlign w:val="center"/>
          </w:tcPr>
          <w:p w14:paraId="2CD6AD5A" w14:textId="77777777" w:rsidR="008A7F05" w:rsidRPr="002059F2" w:rsidRDefault="008A7F05" w:rsidP="006D3844">
            <w:pPr>
              <w:pStyle w:val="Chartcopy"/>
            </w:pPr>
          </w:p>
        </w:tc>
      </w:tr>
      <w:tr w:rsidR="008A7F05" w:rsidRPr="00477BA7" w14:paraId="64E65E0B" w14:textId="77777777" w:rsidTr="008A7F05">
        <w:trPr>
          <w:trHeight w:val="360"/>
        </w:trPr>
        <w:tc>
          <w:tcPr>
            <w:tcW w:w="2410"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3DE3F077" w14:textId="4DC93EE4" w:rsidR="008A7F05" w:rsidRDefault="008A7F05" w:rsidP="006D3844">
            <w:pPr>
              <w:rPr>
                <w:rFonts w:cs="Arial"/>
                <w:b/>
                <w:color w:val="58595B"/>
                <w:spacing w:val="-5"/>
                <w:sz w:val="18"/>
                <w:szCs w:val="18"/>
              </w:rPr>
            </w:pPr>
          </w:p>
        </w:tc>
        <w:tc>
          <w:tcPr>
            <w:tcW w:w="4111"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6C8CDF11" w14:textId="77777777" w:rsidR="008A7F05" w:rsidRPr="002059F2" w:rsidRDefault="008A7F05" w:rsidP="006D3844">
            <w:pPr>
              <w:pStyle w:val="Chartcopy"/>
            </w:pPr>
          </w:p>
        </w:tc>
        <w:tc>
          <w:tcPr>
            <w:tcW w:w="2693"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vAlign w:val="center"/>
          </w:tcPr>
          <w:p w14:paraId="73568735" w14:textId="77777777" w:rsidR="008A7F05" w:rsidRPr="002059F2" w:rsidRDefault="008A7F05" w:rsidP="006D3844">
            <w:pPr>
              <w:pStyle w:val="Chartcopy"/>
            </w:pPr>
          </w:p>
        </w:tc>
      </w:tr>
      <w:tr w:rsidR="008A7F05" w:rsidRPr="00477BA7" w14:paraId="66A257BC" w14:textId="77777777" w:rsidTr="008A7F05">
        <w:trPr>
          <w:trHeight w:val="360"/>
        </w:trPr>
        <w:tc>
          <w:tcPr>
            <w:tcW w:w="2410"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74B2BAF6" w14:textId="77777777" w:rsidR="008A7F05" w:rsidRDefault="008A7F05" w:rsidP="006D3844">
            <w:pPr>
              <w:rPr>
                <w:rFonts w:cs="Arial"/>
                <w:b/>
                <w:color w:val="58595B"/>
                <w:spacing w:val="-5"/>
                <w:sz w:val="18"/>
                <w:szCs w:val="18"/>
              </w:rPr>
            </w:pPr>
          </w:p>
        </w:tc>
        <w:tc>
          <w:tcPr>
            <w:tcW w:w="4111"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07BB6FF3" w14:textId="77777777" w:rsidR="008A7F05" w:rsidRPr="002059F2" w:rsidRDefault="008A7F05" w:rsidP="006D3844">
            <w:pPr>
              <w:pStyle w:val="Chartcopy"/>
            </w:pPr>
          </w:p>
        </w:tc>
        <w:tc>
          <w:tcPr>
            <w:tcW w:w="2693"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vAlign w:val="center"/>
          </w:tcPr>
          <w:p w14:paraId="3CC26511" w14:textId="77777777" w:rsidR="008A7F05" w:rsidRPr="002059F2" w:rsidRDefault="008A7F05" w:rsidP="006D3844">
            <w:pPr>
              <w:pStyle w:val="Chartcopy"/>
            </w:pPr>
          </w:p>
        </w:tc>
      </w:tr>
    </w:tbl>
    <w:p w14:paraId="5CE618FA" w14:textId="77777777" w:rsidR="003424E8" w:rsidRPr="0020445A" w:rsidRDefault="003424E8" w:rsidP="006E13D6">
      <w:pPr>
        <w:rPr>
          <w:rFonts w:eastAsia="Arial Unicode MS"/>
        </w:rPr>
      </w:pPr>
    </w:p>
    <w:p w14:paraId="71AD6E33" w14:textId="214A42E3" w:rsidR="006E13D6" w:rsidRPr="0020445A" w:rsidRDefault="00DB734C" w:rsidP="006E13D6">
      <w:pPr>
        <w:rPr>
          <w:rFonts w:eastAsia="Arial Unicode MS"/>
        </w:rPr>
      </w:pPr>
      <w:r w:rsidRPr="0020445A">
        <w:rPr>
          <w:rFonts w:eastAsia="Arial Unicode MS"/>
        </w:rPr>
        <w:t>&lt;Include queue specific content fields and structure for each</w:t>
      </w:r>
      <w:r w:rsidR="00542BF4" w:rsidRPr="0020445A">
        <w:rPr>
          <w:rFonts w:eastAsia="Arial Unicode MS"/>
        </w:rPr>
        <w:t xml:space="preserve"> queue that is to be used. For </w:t>
      </w:r>
      <w:r w:rsidR="00E97476" w:rsidRPr="0020445A">
        <w:rPr>
          <w:rFonts w:eastAsia="Arial Unicode MS"/>
        </w:rPr>
        <w:t>Example:</w:t>
      </w:r>
      <w:r w:rsidR="00542BF4" w:rsidRPr="0020445A">
        <w:rPr>
          <w:rFonts w:eastAsia="Arial Unicode MS"/>
        </w:rPr>
        <w:t xml:space="preserve"> Business queue, </w:t>
      </w:r>
      <w:r w:rsidR="00E97476" w:rsidRPr="0020445A">
        <w:rPr>
          <w:rFonts w:eastAsia="Arial Unicode MS"/>
        </w:rPr>
        <w:t>reporting</w:t>
      </w:r>
      <w:r w:rsidR="00542BF4" w:rsidRPr="0020445A">
        <w:rPr>
          <w:rFonts w:eastAsia="Arial Unicode MS"/>
        </w:rPr>
        <w:t xml:space="preserve"> queue, Retraining queue etc.</w:t>
      </w:r>
      <w:r w:rsidR="00D92A47" w:rsidRPr="0020445A">
        <w:rPr>
          <w:rFonts w:eastAsia="Arial Unicode MS"/>
        </w:rPr>
        <w:t xml:space="preserve"> See sample below</w:t>
      </w:r>
      <w:r w:rsidRPr="0020445A">
        <w:rPr>
          <w:rFonts w:eastAsia="Arial Unicode MS"/>
        </w:rPr>
        <w:t>&gt;</w:t>
      </w:r>
    </w:p>
    <w:p w14:paraId="074492C6" w14:textId="77777777" w:rsidR="00D92A47" w:rsidRPr="0020445A" w:rsidRDefault="00D92A47" w:rsidP="00D92A47">
      <w:pPr>
        <w:rPr>
          <w:rFonts w:eastAsia="Arial Unicode MS"/>
        </w:rPr>
      </w:pPr>
      <w:r w:rsidRPr="0020445A">
        <w:rPr>
          <w:rFonts w:eastAsia="Arial Unicode MS"/>
        </w:rPr>
        <w:t>{</w:t>
      </w:r>
    </w:p>
    <w:p w14:paraId="6CBF76E4"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QueueItemID</w:t>
      </w:r>
      <w:proofErr w:type="spellEnd"/>
      <w:r w:rsidRPr="0020445A">
        <w:rPr>
          <w:rFonts w:eastAsia="Arial Unicode MS"/>
        </w:rPr>
        <w:t>": "123456789",</w:t>
      </w:r>
    </w:p>
    <w:p w14:paraId="0840F52E"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ProcessName</w:t>
      </w:r>
      <w:proofErr w:type="spellEnd"/>
      <w:r w:rsidRPr="0020445A">
        <w:rPr>
          <w:rFonts w:eastAsia="Arial Unicode MS"/>
        </w:rPr>
        <w:t>": "Process1",</w:t>
      </w:r>
    </w:p>
    <w:p w14:paraId="3F0A8C00" w14:textId="77777777" w:rsidR="00D92A47" w:rsidRPr="0020445A" w:rsidRDefault="00D92A47" w:rsidP="00D92A47">
      <w:pPr>
        <w:rPr>
          <w:rFonts w:eastAsia="Arial Unicode MS"/>
        </w:rPr>
      </w:pPr>
      <w:r w:rsidRPr="0020445A">
        <w:rPr>
          <w:rFonts w:eastAsia="Arial Unicode MS"/>
        </w:rPr>
        <w:t xml:space="preserve">  "Priority": "High",</w:t>
      </w:r>
    </w:p>
    <w:p w14:paraId="12A9AEE0" w14:textId="77777777" w:rsidR="00D92A47" w:rsidRPr="0020445A" w:rsidRDefault="00D92A47" w:rsidP="00D92A47">
      <w:pPr>
        <w:rPr>
          <w:rFonts w:eastAsia="Arial Unicode MS"/>
        </w:rPr>
      </w:pPr>
      <w:r w:rsidRPr="0020445A">
        <w:rPr>
          <w:rFonts w:eastAsia="Arial Unicode MS"/>
        </w:rPr>
        <w:t xml:space="preserve">  "Status": "New",</w:t>
      </w:r>
    </w:p>
    <w:p w14:paraId="12A676CF"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DueDate</w:t>
      </w:r>
      <w:proofErr w:type="spellEnd"/>
      <w:r w:rsidRPr="0020445A">
        <w:rPr>
          <w:rFonts w:eastAsia="Arial Unicode MS"/>
        </w:rPr>
        <w:t>": "2024-04-10",</w:t>
      </w:r>
    </w:p>
    <w:p w14:paraId="172895DB"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CreatedOn</w:t>
      </w:r>
      <w:proofErr w:type="spellEnd"/>
      <w:r w:rsidRPr="0020445A">
        <w:rPr>
          <w:rFonts w:eastAsia="Arial Unicode MS"/>
        </w:rPr>
        <w:t>": "2024-04-01T08:00:00",</w:t>
      </w:r>
    </w:p>
    <w:p w14:paraId="0B099DF2"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CreatedBy</w:t>
      </w:r>
      <w:proofErr w:type="spellEnd"/>
      <w:r w:rsidRPr="0020445A">
        <w:rPr>
          <w:rFonts w:eastAsia="Arial Unicode MS"/>
        </w:rPr>
        <w:t>": "John Doe",</w:t>
      </w:r>
    </w:p>
    <w:p w14:paraId="0AFD06EA" w14:textId="77777777" w:rsidR="00D92A47" w:rsidRPr="0020445A" w:rsidRDefault="00D92A47" w:rsidP="00D92A47">
      <w:pPr>
        <w:rPr>
          <w:rFonts w:eastAsia="Arial Unicode MS"/>
        </w:rPr>
      </w:pPr>
      <w:r w:rsidRPr="0020445A">
        <w:rPr>
          <w:rFonts w:eastAsia="Arial Unicode MS"/>
        </w:rPr>
        <w:t xml:space="preserve">  "Data</w:t>
      </w:r>
      <w:proofErr w:type="gramStart"/>
      <w:r w:rsidRPr="0020445A">
        <w:rPr>
          <w:rFonts w:eastAsia="Arial Unicode MS"/>
        </w:rPr>
        <w:t>": {</w:t>
      </w:r>
      <w:proofErr w:type="gramEnd"/>
    </w:p>
    <w:p w14:paraId="27FEE2C0" w14:textId="77777777" w:rsidR="00D92A47" w:rsidRPr="0020445A" w:rsidRDefault="00D92A47" w:rsidP="00D92A47">
      <w:pPr>
        <w:rPr>
          <w:rFonts w:eastAsia="Arial Unicode MS"/>
        </w:rPr>
      </w:pPr>
      <w:r w:rsidRPr="0020445A">
        <w:rPr>
          <w:rFonts w:eastAsia="Arial Unicode MS"/>
        </w:rPr>
        <w:t xml:space="preserve">    "Field1": "Value1",</w:t>
      </w:r>
    </w:p>
    <w:p w14:paraId="784DABE0" w14:textId="77777777" w:rsidR="00D92A47" w:rsidRPr="0020445A" w:rsidRDefault="00D92A47" w:rsidP="00D92A47">
      <w:pPr>
        <w:rPr>
          <w:rFonts w:eastAsia="Arial Unicode MS"/>
        </w:rPr>
      </w:pPr>
      <w:r w:rsidRPr="0020445A">
        <w:rPr>
          <w:rFonts w:eastAsia="Arial Unicode MS"/>
        </w:rPr>
        <w:t xml:space="preserve">    "Field2": "Value2",</w:t>
      </w:r>
    </w:p>
    <w:p w14:paraId="56C79F31" w14:textId="77777777" w:rsidR="00D92A47" w:rsidRPr="0020445A" w:rsidRDefault="00D92A47" w:rsidP="00D92A47">
      <w:pPr>
        <w:rPr>
          <w:rFonts w:eastAsia="Arial Unicode MS"/>
        </w:rPr>
      </w:pPr>
      <w:r w:rsidRPr="0020445A">
        <w:rPr>
          <w:rFonts w:eastAsia="Arial Unicode MS"/>
        </w:rPr>
        <w:t xml:space="preserve">    "Field3": "Value3"</w:t>
      </w:r>
    </w:p>
    <w:p w14:paraId="43330D84" w14:textId="77777777" w:rsidR="00D92A47" w:rsidRPr="0020445A" w:rsidRDefault="00D92A47" w:rsidP="00D92A47">
      <w:pPr>
        <w:rPr>
          <w:rFonts w:eastAsia="Arial Unicode MS"/>
        </w:rPr>
      </w:pPr>
      <w:r w:rsidRPr="0020445A">
        <w:rPr>
          <w:rFonts w:eastAsia="Arial Unicode MS"/>
        </w:rPr>
        <w:t xml:space="preserve">  }</w:t>
      </w:r>
    </w:p>
    <w:p w14:paraId="256988E6" w14:textId="189A5E51" w:rsidR="006E13D6" w:rsidRPr="0020445A" w:rsidRDefault="00D92A47" w:rsidP="00D92A47">
      <w:pPr>
        <w:rPr>
          <w:rFonts w:eastAsia="Arial Unicode MS"/>
        </w:rPr>
      </w:pPr>
      <w:r w:rsidRPr="0020445A">
        <w:rPr>
          <w:rFonts w:eastAsia="Arial Unicode MS"/>
        </w:rPr>
        <w:t>}</w:t>
      </w:r>
    </w:p>
    <w:p w14:paraId="1180E8E6" w14:textId="6A398EED" w:rsidR="006E13D6" w:rsidRPr="0020445A" w:rsidRDefault="005E4E12" w:rsidP="005E4E12">
      <w:pPr>
        <w:pStyle w:val="Heading1"/>
        <w:numPr>
          <w:ilvl w:val="0"/>
          <w:numId w:val="39"/>
        </w:numPr>
      </w:pPr>
      <w:bookmarkStart w:id="25" w:name="_Toc204013707"/>
      <w:r>
        <w:lastRenderedPageBreak/>
        <w:t>P</w:t>
      </w:r>
      <w:r w:rsidR="13C08435" w:rsidRPr="0020445A">
        <w:t>rocess design</w:t>
      </w:r>
      <w:bookmarkEnd w:id="25"/>
      <w:r w:rsidR="00834A34" w:rsidRPr="0020445A">
        <w:tab/>
      </w:r>
    </w:p>
    <w:p w14:paraId="197383AB" w14:textId="327D3906" w:rsidR="006E13D6" w:rsidRPr="0020445A" w:rsidRDefault="00A10F00" w:rsidP="006E13D6">
      <w:pPr>
        <w:rPr>
          <w:rFonts w:eastAsia="Arial Unicode MS"/>
        </w:rPr>
      </w:pPr>
      <w:r w:rsidRPr="0020445A">
        <w:rPr>
          <w:rFonts w:eastAsia="Arial Unicode MS"/>
        </w:rPr>
        <w:t>&lt;</w:t>
      </w:r>
      <w:r w:rsidR="006E13D6" w:rsidRPr="0020445A">
        <w:rPr>
          <w:rFonts w:eastAsia="Arial Unicode MS"/>
        </w:rPr>
        <w:t xml:space="preserve">Process design is the approach towards how the packages are developed based on the functional requirements. It has a flow swim lane diagram and the requirements that </w:t>
      </w:r>
      <w:proofErr w:type="gramStart"/>
      <w:r w:rsidR="006E13D6" w:rsidRPr="0020445A">
        <w:rPr>
          <w:rFonts w:eastAsia="Arial Unicode MS"/>
        </w:rPr>
        <w:t>broken</w:t>
      </w:r>
      <w:proofErr w:type="gramEnd"/>
      <w:r w:rsidR="006E13D6" w:rsidRPr="0020445A">
        <w:rPr>
          <w:rFonts w:eastAsia="Arial Unicode MS"/>
        </w:rPr>
        <w:t xml:space="preserve"> down into modules exhibit </w:t>
      </w:r>
      <w:proofErr w:type="gramStart"/>
      <w:r w:rsidR="006E13D6" w:rsidRPr="0020445A">
        <w:rPr>
          <w:rFonts w:eastAsia="Arial Unicode MS"/>
        </w:rPr>
        <w:t>the BOT</w:t>
      </w:r>
      <w:proofErr w:type="gramEnd"/>
      <w:r w:rsidR="006E13D6" w:rsidRPr="0020445A">
        <w:rPr>
          <w:rFonts w:eastAsia="Arial Unicode MS"/>
        </w:rPr>
        <w:t xml:space="preserve"> behavior on each functionality basis. All flowcharts indicate the control flow and retry mechanisms that will be implemented.</w:t>
      </w:r>
      <w:r w:rsidRPr="0020445A">
        <w:rPr>
          <w:rFonts w:eastAsia="Arial Unicode MS"/>
        </w:rPr>
        <w:t>&gt;</w:t>
      </w:r>
    </w:p>
    <w:p w14:paraId="3F01D653" w14:textId="3BC3FDA6" w:rsidR="001F2C12" w:rsidRPr="0020445A" w:rsidRDefault="001F2C12" w:rsidP="006E13D6">
      <w:pPr>
        <w:rPr>
          <w:rFonts w:eastAsia="Arial Unicode MS"/>
        </w:rPr>
      </w:pPr>
      <w:r w:rsidRPr="0020445A">
        <w:object w:dxaOrig="12075" w:dyaOrig="9526" w14:anchorId="31FBC5BD">
          <v:shape id="_x0000_i1027" type="#_x0000_t75" style="width:436.5pt;height:344.25pt" o:ole="">
            <v:imagedata r:id="rId17" o:title=""/>
          </v:shape>
          <o:OLEObject Type="Embed" ProgID="Visio.Drawing.15" ShapeID="_x0000_i1027" DrawAspect="Content" ObjectID="_1814626461" r:id="rId18"/>
        </w:object>
      </w:r>
    </w:p>
    <w:p w14:paraId="1A11C5D4" w14:textId="77777777" w:rsidR="00F112B9" w:rsidRPr="0020445A" w:rsidRDefault="00F112B9" w:rsidP="006E13D6"/>
    <w:p w14:paraId="27C65E11" w14:textId="234016D7" w:rsidR="00F112B9" w:rsidRPr="0020445A" w:rsidRDefault="00F112B9" w:rsidP="006E13D6">
      <w:pPr>
        <w:rPr>
          <w:rFonts w:eastAsia="Arial Unicode MS"/>
        </w:rPr>
      </w:pPr>
      <w:r w:rsidRPr="0020445A">
        <w:t>&lt;</w:t>
      </w:r>
      <w:r w:rsidR="00226CB5" w:rsidRPr="0020445A">
        <w:t xml:space="preserve">The above swim-lane diagram shows a </w:t>
      </w:r>
      <w:r w:rsidR="00124FF9" w:rsidRPr="0020445A">
        <w:t xml:space="preserve">typical RE Framework that fits </w:t>
      </w:r>
      <w:r w:rsidR="00492190" w:rsidRPr="0020445A">
        <w:t xml:space="preserve">a transactional processing of items from a queue and is scalable to multiple Bots. </w:t>
      </w:r>
      <w:r w:rsidR="003C6272" w:rsidRPr="0020445A">
        <w:t xml:space="preserve">It is divided into subprocesses that </w:t>
      </w:r>
      <w:proofErr w:type="gramStart"/>
      <w:r w:rsidR="003C6272" w:rsidRPr="0020445A">
        <w:t>gets</w:t>
      </w:r>
      <w:proofErr w:type="gramEnd"/>
      <w:r w:rsidR="003C6272" w:rsidRPr="0020445A">
        <w:t xml:space="preserve"> called </w:t>
      </w:r>
      <w:proofErr w:type="gramStart"/>
      <w:r w:rsidR="003C6272" w:rsidRPr="0020445A">
        <w:t>over and over</w:t>
      </w:r>
      <w:proofErr w:type="gramEnd"/>
      <w:r w:rsidR="003C6272" w:rsidRPr="0020445A">
        <w:t xml:space="preserve"> for every item.</w:t>
      </w:r>
      <w:r w:rsidR="00226CB5" w:rsidRPr="0020445A">
        <w:t xml:space="preserve"> </w:t>
      </w:r>
      <w:r w:rsidRPr="0020445A">
        <w:t xml:space="preserve">A, B and C are </w:t>
      </w:r>
      <w:r w:rsidR="008175C6" w:rsidRPr="0020445A">
        <w:t>sub process modularized and can/should be added as a different diagram</w:t>
      </w:r>
      <w:r w:rsidR="00226CB5" w:rsidRPr="0020445A">
        <w:t xml:space="preserve"> for compartmentalization</w:t>
      </w:r>
      <w:r w:rsidRPr="0020445A">
        <w:t>&gt;</w:t>
      </w:r>
    </w:p>
    <w:p w14:paraId="7F8EEEDD" w14:textId="77777777" w:rsidR="006E13D6" w:rsidRPr="0020445A" w:rsidRDefault="006E13D6" w:rsidP="00491435">
      <w:pPr>
        <w:pStyle w:val="Heading2"/>
      </w:pPr>
      <w:bookmarkStart w:id="26" w:name="_Toc204013708"/>
      <w:r w:rsidRPr="0020445A">
        <w:t>Initial design considerations</w:t>
      </w:r>
      <w:bookmarkEnd w:id="26"/>
    </w:p>
    <w:p w14:paraId="00E38DD3" w14:textId="00B00BF5" w:rsidR="00CC561D" w:rsidRPr="0020445A" w:rsidRDefault="00CC561D" w:rsidP="00CC561D">
      <w:r w:rsidRPr="0020445A">
        <w:t xml:space="preserve">&lt;Details that depict </w:t>
      </w:r>
      <w:r w:rsidR="00D17C34" w:rsidRPr="0020445A">
        <w:t>the design considerations alluding to scalability and extensibility and the type of automation.</w:t>
      </w:r>
      <w:r w:rsidR="0048273D" w:rsidRPr="0020445A">
        <w:t xml:space="preserve"> </w:t>
      </w:r>
      <w:r w:rsidR="00F647BD" w:rsidRPr="0020445A">
        <w:t>Example:</w:t>
      </w:r>
      <w:r w:rsidR="0048273D" w:rsidRPr="0020445A">
        <w:t xml:space="preserve"> </w:t>
      </w:r>
      <w:r w:rsidR="003D7C8E" w:rsidRPr="0020445A">
        <w:t>If the BOT is not developed to fit multi-bot architecture – the reasons and substan</w:t>
      </w:r>
      <w:r w:rsidR="00F647BD" w:rsidRPr="0020445A">
        <w:t>tiation that led to this design decision&gt;</w:t>
      </w:r>
    </w:p>
    <w:p w14:paraId="296E99E2" w14:textId="77777777" w:rsidR="006E13D6" w:rsidRPr="0020445A" w:rsidRDefault="006E13D6" w:rsidP="00491435">
      <w:pPr>
        <w:pStyle w:val="Heading2"/>
      </w:pPr>
      <w:bookmarkStart w:id="27" w:name="_Toc204013709"/>
      <w:r w:rsidRPr="0020445A">
        <w:t>Naming conventions</w:t>
      </w:r>
      <w:bookmarkEnd w:id="27"/>
    </w:p>
    <w:p w14:paraId="18B689B2" w14:textId="019739B4" w:rsidR="00A10F00" w:rsidRPr="0020445A" w:rsidRDefault="00EC0389" w:rsidP="00A10F00">
      <w:r w:rsidRPr="0020445A">
        <w:t>&lt;Variable</w:t>
      </w:r>
      <w:r w:rsidR="00E029DF" w:rsidRPr="0020445A">
        <w:t xml:space="preserve"> and Argument</w:t>
      </w:r>
      <w:r w:rsidRPr="0020445A">
        <w:t xml:space="preserve"> naming convention – </w:t>
      </w:r>
      <w:r w:rsidR="00E029DF" w:rsidRPr="0020445A">
        <w:t>Example:</w:t>
      </w:r>
      <w:r w:rsidRPr="0020445A">
        <w:t xml:space="preserve"> Camel case/Pascal case with or without datatype prefix and agreed upon datatype prefix if required&gt;</w:t>
      </w:r>
    </w:p>
    <w:p w14:paraId="333C7503" w14:textId="16436D47" w:rsidR="00EC0389" w:rsidRPr="0020445A" w:rsidRDefault="00EC0389" w:rsidP="00A10F00">
      <w:r w:rsidRPr="0020445A">
        <w:t xml:space="preserve">&lt;Queue </w:t>
      </w:r>
      <w:r w:rsidR="00E029DF" w:rsidRPr="0020445A">
        <w:t>Naming, Folder Naming, Tenant Naming conventions if required</w:t>
      </w:r>
      <w:r w:rsidRPr="0020445A">
        <w:t>&gt;</w:t>
      </w:r>
    </w:p>
    <w:p w14:paraId="4921059D" w14:textId="2947C70C" w:rsidR="00E029DF" w:rsidRDefault="00E029DF" w:rsidP="00A10F00">
      <w:r w:rsidRPr="0020445A">
        <w:t>&lt;Modules/</w:t>
      </w:r>
      <w:proofErr w:type="spellStart"/>
      <w:r w:rsidRPr="0020445A">
        <w:t>xaml</w:t>
      </w:r>
      <w:proofErr w:type="spellEnd"/>
      <w:r w:rsidRPr="0020445A">
        <w:t xml:space="preserve"> naming, </w:t>
      </w:r>
      <w:r w:rsidR="0048273D" w:rsidRPr="0020445A">
        <w:t>Process/Package Naming, Asset Naming conventions</w:t>
      </w:r>
      <w:r w:rsidRPr="0020445A">
        <w:t>&gt;</w:t>
      </w:r>
    </w:p>
    <w:p w14:paraId="37652777" w14:textId="77777777" w:rsidR="005E4E12" w:rsidRPr="0020445A" w:rsidRDefault="005E4E12" w:rsidP="00A10F00"/>
    <w:p w14:paraId="131247D9" w14:textId="77777777" w:rsidR="006E13D6" w:rsidRPr="0020445A" w:rsidRDefault="006E13D6" w:rsidP="00491435">
      <w:pPr>
        <w:pStyle w:val="Heading2"/>
      </w:pPr>
      <w:bookmarkStart w:id="28" w:name="_Toc204013710"/>
      <w:r w:rsidRPr="0020445A">
        <w:lastRenderedPageBreak/>
        <w:t>Technical process design</w:t>
      </w:r>
      <w:bookmarkEnd w:id="28"/>
    </w:p>
    <w:p w14:paraId="38C99767" w14:textId="6D92D979" w:rsidR="004325AF" w:rsidRPr="0020445A" w:rsidRDefault="004325AF" w:rsidP="004325AF">
      <w:r w:rsidRPr="0020445A">
        <w:t xml:space="preserve">&lt;This </w:t>
      </w:r>
      <w:r w:rsidR="00057F91" w:rsidRPr="0020445A">
        <w:t>space is dedicated for the module/</w:t>
      </w:r>
      <w:proofErr w:type="spellStart"/>
      <w:r w:rsidR="00057F91" w:rsidRPr="0020445A">
        <w:t>xaml</w:t>
      </w:r>
      <w:proofErr w:type="spellEnd"/>
      <w:r w:rsidR="00057F91" w:rsidRPr="0020445A">
        <w:t xml:space="preserve"> workflow breakup, the wrappers or parent xamls </w:t>
      </w:r>
      <w:r w:rsidR="00186AF9" w:rsidRPr="0020445A">
        <w:t xml:space="preserve">that invoke the child modules and the overall </w:t>
      </w:r>
      <w:r w:rsidR="00B0692E" w:rsidRPr="0020445A">
        <w:t>design specifications of a process</w:t>
      </w:r>
      <w:r w:rsidRPr="0020445A">
        <w:t>&gt;</w:t>
      </w:r>
    </w:p>
    <w:p w14:paraId="6141488F" w14:textId="77777777" w:rsidR="003424E8" w:rsidRDefault="003424E8" w:rsidP="004325AF"/>
    <w:p w14:paraId="77780C9A" w14:textId="77777777" w:rsidR="003424E8" w:rsidRDefault="003424E8" w:rsidP="004325AF"/>
    <w:tbl>
      <w:tblPr>
        <w:tblW w:w="948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1461"/>
        <w:gridCol w:w="1911"/>
        <w:gridCol w:w="2136"/>
        <w:gridCol w:w="1155"/>
        <w:gridCol w:w="1417"/>
        <w:gridCol w:w="1406"/>
      </w:tblGrid>
      <w:tr w:rsidR="00275100" w:rsidRPr="00477BA7" w14:paraId="2F1175AE" w14:textId="00167D39" w:rsidTr="00275100">
        <w:trPr>
          <w:trHeight w:val="362"/>
        </w:trP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2186FCE" w14:textId="74424BBF" w:rsidR="00275100" w:rsidRPr="00EB6E16" w:rsidRDefault="00275100" w:rsidP="00275100">
            <w:pPr>
              <w:rPr>
                <w:rFonts w:cs="Arial"/>
                <w:b/>
                <w:color w:val="58595B"/>
                <w:spacing w:val="-5"/>
                <w:sz w:val="18"/>
                <w:szCs w:val="18"/>
              </w:rPr>
            </w:pPr>
            <w:r w:rsidRPr="00EE674D">
              <w:rPr>
                <w:rFonts w:cs="Arial"/>
                <w:b/>
                <w:color w:val="58595B"/>
                <w:sz w:val="18"/>
              </w:rPr>
              <w:t>Module/</w:t>
            </w:r>
            <w:proofErr w:type="spellStart"/>
            <w:r w:rsidRPr="00EE674D">
              <w:rPr>
                <w:rFonts w:cs="Arial"/>
                <w:b/>
                <w:color w:val="58595B"/>
                <w:sz w:val="18"/>
              </w:rPr>
              <w:t>Xaml</w:t>
            </w:r>
            <w:proofErr w:type="spellEnd"/>
            <w:r w:rsidRPr="00EE674D">
              <w:rPr>
                <w:rFonts w:cs="Arial"/>
                <w:b/>
                <w:color w:val="58595B"/>
                <w:sz w:val="18"/>
              </w:rPr>
              <w:t xml:space="preserve"> 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E860587" w14:textId="530372BA" w:rsidR="00275100" w:rsidRPr="00EB6E16" w:rsidRDefault="00275100" w:rsidP="00275100">
            <w:pPr>
              <w:jc w:val="center"/>
              <w:rPr>
                <w:rFonts w:cs="Arial"/>
                <w:b/>
                <w:color w:val="58595B"/>
                <w:spacing w:val="-5"/>
                <w:sz w:val="18"/>
                <w:szCs w:val="18"/>
              </w:rPr>
            </w:pPr>
            <w:r w:rsidRPr="00EE674D">
              <w:rPr>
                <w:rFonts w:cs="Arial"/>
                <w:b/>
                <w:color w:val="58595B"/>
                <w:sz w:val="18"/>
              </w:rPr>
              <w:t>Parent / Wrapper Module</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68F0820" w14:textId="4A7BAD7B" w:rsidR="00275100" w:rsidRPr="00EB6E16" w:rsidRDefault="00275100" w:rsidP="00275100">
            <w:pPr>
              <w:jc w:val="center"/>
              <w:rPr>
                <w:rFonts w:cs="Arial"/>
                <w:b/>
                <w:color w:val="58595B"/>
                <w:spacing w:val="-5"/>
                <w:sz w:val="18"/>
                <w:szCs w:val="18"/>
              </w:rPr>
            </w:pPr>
            <w:r w:rsidRPr="00EE674D">
              <w:rPr>
                <w:rFonts w:cs="Arial"/>
                <w:b/>
                <w:color w:val="58595B"/>
                <w:sz w:val="18"/>
              </w:rPr>
              <w:t>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583785AC" w14:textId="7812F710" w:rsidR="00275100" w:rsidRPr="00EB6E16" w:rsidRDefault="00275100" w:rsidP="00275100">
            <w:pPr>
              <w:jc w:val="center"/>
              <w:rPr>
                <w:rFonts w:cs="Arial"/>
                <w:b/>
                <w:color w:val="58595B"/>
                <w:spacing w:val="-5"/>
                <w:sz w:val="18"/>
                <w:szCs w:val="18"/>
              </w:rPr>
            </w:pPr>
            <w:r w:rsidRPr="00EE674D">
              <w:rPr>
                <w:rFonts w:cs="Arial"/>
                <w:b/>
                <w:color w:val="58595B"/>
                <w:sz w:val="18"/>
              </w:rPr>
              <w:t>Is 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50FED5A" w14:textId="47C9567B" w:rsidR="00275100" w:rsidRPr="00EB6E16" w:rsidRDefault="00275100" w:rsidP="00275100">
            <w:pPr>
              <w:jc w:val="center"/>
              <w:rPr>
                <w:rFonts w:cs="Arial"/>
                <w:b/>
                <w:bCs/>
                <w:color w:val="58595B"/>
                <w:spacing w:val="-5"/>
                <w:sz w:val="18"/>
                <w:szCs w:val="18"/>
              </w:rPr>
            </w:pPr>
            <w:r w:rsidRPr="00EE674D">
              <w:rPr>
                <w:rFonts w:cs="Arial"/>
                <w:b/>
                <w:color w:val="58595B"/>
                <w:sz w:val="18"/>
              </w:rPr>
              <w:t>Project Folder 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79CE9319" w14:textId="12078327" w:rsidR="00275100" w:rsidRDefault="00275100" w:rsidP="00275100">
            <w:pPr>
              <w:jc w:val="center"/>
              <w:rPr>
                <w:rFonts w:cs="Arial"/>
                <w:b/>
                <w:bCs/>
                <w:color w:val="58595B"/>
                <w:spacing w:val="-5"/>
                <w:sz w:val="18"/>
                <w:szCs w:val="18"/>
              </w:rPr>
            </w:pPr>
            <w:r w:rsidRPr="00EE674D">
              <w:rPr>
                <w:rFonts w:cs="Arial"/>
                <w:b/>
                <w:color w:val="58595B"/>
                <w:sz w:val="18"/>
              </w:rPr>
              <w:t>Short Description</w:t>
            </w:r>
          </w:p>
        </w:tc>
      </w:tr>
      <w:tr w:rsidR="00275100" w:rsidRPr="00477BA7" w14:paraId="79F8C949" w14:textId="37BD2962" w:rsidTr="00275100">
        <w:trPr>
          <w:trHeight w:val="362"/>
        </w:trPr>
        <w:tc>
          <w:tcPr>
            <w:tcW w:w="1461"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4BDC61D6" w14:textId="171CAE1F" w:rsidR="00275100" w:rsidRPr="00275100" w:rsidRDefault="00275100" w:rsidP="00275100">
            <w:pPr>
              <w:rPr>
                <w:rFonts w:cs="Arial"/>
                <w:bCs/>
                <w:spacing w:val="-5"/>
                <w:sz w:val="18"/>
                <w:szCs w:val="18"/>
              </w:rPr>
            </w:pPr>
            <w:r w:rsidRPr="00275100">
              <w:rPr>
                <w:rFonts w:cs="Arial"/>
                <w:bCs/>
                <w:color w:val="58595B"/>
                <w:sz w:val="18"/>
              </w:rPr>
              <w:t>&lt;Module_Naming_Convention&gt;</w:t>
            </w:r>
          </w:p>
        </w:tc>
        <w:tc>
          <w:tcPr>
            <w:tcW w:w="1911"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60A22F79" w14:textId="42508AB1" w:rsidR="00275100" w:rsidRPr="00275100" w:rsidRDefault="00275100" w:rsidP="00275100">
            <w:pPr>
              <w:pStyle w:val="Chartcopy"/>
              <w:jc w:val="left"/>
              <w:rPr>
                <w:bCs/>
              </w:rPr>
            </w:pPr>
            <w:r w:rsidRPr="00275100">
              <w:rPr>
                <w:bCs/>
                <w:sz w:val="18"/>
              </w:rPr>
              <w:t>&lt;Module_Naming_Convention&gt;</w:t>
            </w:r>
          </w:p>
        </w:tc>
        <w:tc>
          <w:tcPr>
            <w:tcW w:w="2136"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26E58151" w14:textId="77777777" w:rsidR="00275100" w:rsidRPr="00275100" w:rsidRDefault="00275100" w:rsidP="00275100">
            <w:pPr>
              <w:rPr>
                <w:rFonts w:cs="Arial"/>
                <w:bCs/>
                <w:color w:val="58595B"/>
                <w:sz w:val="18"/>
              </w:rPr>
            </w:pPr>
            <w:r w:rsidRPr="00275100">
              <w:rPr>
                <w:rFonts w:cs="Arial"/>
                <w:bCs/>
                <w:color w:val="58595B"/>
                <w:sz w:val="18"/>
              </w:rPr>
              <w:t>In: &lt;</w:t>
            </w:r>
            <w:proofErr w:type="spellStart"/>
            <w:r w:rsidRPr="00275100">
              <w:rPr>
                <w:rFonts w:cs="Arial"/>
                <w:bCs/>
                <w:color w:val="58595B"/>
                <w:sz w:val="18"/>
              </w:rPr>
              <w:t>arg_naming_convention</w:t>
            </w:r>
            <w:proofErr w:type="spellEnd"/>
            <w:r w:rsidRPr="00275100">
              <w:rPr>
                <w:rFonts w:cs="Arial"/>
                <w:bCs/>
                <w:color w:val="58595B"/>
                <w:sz w:val="18"/>
              </w:rPr>
              <w:t>&gt;</w:t>
            </w:r>
          </w:p>
          <w:p w14:paraId="4D9ED22C" w14:textId="77777777" w:rsidR="00275100" w:rsidRPr="00275100" w:rsidRDefault="00275100" w:rsidP="00275100">
            <w:pPr>
              <w:rPr>
                <w:rFonts w:cs="Arial"/>
                <w:bCs/>
                <w:color w:val="58595B"/>
                <w:sz w:val="18"/>
              </w:rPr>
            </w:pPr>
            <w:r w:rsidRPr="00275100">
              <w:rPr>
                <w:rFonts w:cs="Arial"/>
                <w:bCs/>
                <w:color w:val="58595B"/>
                <w:sz w:val="18"/>
              </w:rPr>
              <w:t>In/Out:</w:t>
            </w:r>
          </w:p>
          <w:p w14:paraId="490421E7" w14:textId="60F1C257" w:rsidR="00275100" w:rsidRPr="00275100" w:rsidRDefault="00275100" w:rsidP="00275100">
            <w:pPr>
              <w:pStyle w:val="Chartcopy"/>
              <w:jc w:val="left"/>
              <w:rPr>
                <w:bCs/>
              </w:rPr>
            </w:pPr>
            <w:r w:rsidRPr="00275100">
              <w:rPr>
                <w:bCs/>
                <w:sz w:val="18"/>
              </w:rPr>
              <w:t>Out:</w:t>
            </w:r>
          </w:p>
        </w:tc>
        <w:tc>
          <w:tcPr>
            <w:tcW w:w="1155" w:type="dxa"/>
            <w:tcBorders>
              <w:top w:val="single" w:sz="24" w:space="0" w:color="58595B"/>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3E9578CE" w14:textId="36007396" w:rsidR="00275100" w:rsidRPr="00275100" w:rsidRDefault="00275100" w:rsidP="00275100">
            <w:pPr>
              <w:pStyle w:val="Chartcopy"/>
              <w:jc w:val="left"/>
              <w:rPr>
                <w:bCs/>
              </w:rPr>
            </w:pPr>
            <w:r w:rsidRPr="00275100">
              <w:rPr>
                <w:bCs/>
                <w:sz w:val="18"/>
              </w:rPr>
              <w:t>Yes</w:t>
            </w:r>
            <w:r>
              <w:rPr>
                <w:bCs/>
                <w:sz w:val="18"/>
              </w:rPr>
              <w:t>/No</w:t>
            </w:r>
          </w:p>
        </w:tc>
        <w:tc>
          <w:tcPr>
            <w:tcW w:w="1417" w:type="dxa"/>
            <w:tcBorders>
              <w:top w:val="single" w:sz="24" w:space="0" w:color="FA4616"/>
              <w:left w:val="single" w:sz="8" w:space="0" w:color="DFE3E3"/>
              <w:bottom w:val="single" w:sz="8" w:space="0" w:color="DFE3E3"/>
              <w:right w:val="single" w:sz="4" w:space="0" w:color="808080" w:themeColor="background1" w:themeShade="80"/>
            </w:tcBorders>
            <w:shd w:val="clear" w:color="auto" w:fill="F6F6F6"/>
          </w:tcPr>
          <w:p w14:paraId="0748412B" w14:textId="26A6C908" w:rsidR="00275100" w:rsidRPr="00275100" w:rsidRDefault="00275100" w:rsidP="00275100">
            <w:pPr>
              <w:pStyle w:val="Chartcopy"/>
              <w:jc w:val="left"/>
              <w:rPr>
                <w:bCs/>
              </w:rPr>
            </w:pPr>
            <w:r w:rsidRPr="00275100">
              <w:rPr>
                <w:bCs/>
                <w:sz w:val="18"/>
              </w:rPr>
              <w:t>Root\Application Layer\Application 1...</w:t>
            </w:r>
          </w:p>
        </w:tc>
        <w:tc>
          <w:tcPr>
            <w:tcW w:w="1406" w:type="dxa"/>
            <w:tcBorders>
              <w:top w:val="single" w:sz="24" w:space="0" w:color="FA4616"/>
              <w:left w:val="single" w:sz="8" w:space="0" w:color="DFE3E3"/>
              <w:bottom w:val="single" w:sz="8" w:space="0" w:color="DFE3E3"/>
              <w:right w:val="single" w:sz="4" w:space="0" w:color="808080" w:themeColor="background1" w:themeShade="80"/>
            </w:tcBorders>
            <w:shd w:val="clear" w:color="auto" w:fill="F6F6F6"/>
          </w:tcPr>
          <w:p w14:paraId="6EE95A0F" w14:textId="677B005C" w:rsidR="00275100" w:rsidRPr="00275100" w:rsidRDefault="00275100" w:rsidP="00275100">
            <w:pPr>
              <w:pStyle w:val="Chartcopy"/>
              <w:jc w:val="left"/>
              <w:rPr>
                <w:bCs/>
              </w:rPr>
            </w:pPr>
            <w:r w:rsidRPr="00275100">
              <w:rPr>
                <w:bCs/>
                <w:sz w:val="18"/>
              </w:rPr>
              <w:t>&lt;General functionality in short for the module&gt;</w:t>
            </w:r>
          </w:p>
        </w:tc>
      </w:tr>
      <w:tr w:rsidR="00275100" w:rsidRPr="00477BA7" w14:paraId="2ADBEA20" w14:textId="31183466" w:rsidTr="00275100">
        <w:trPr>
          <w:trHeight w:val="362"/>
        </w:trPr>
        <w:tc>
          <w:tcPr>
            <w:tcW w:w="1461"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vAlign w:val="center"/>
          </w:tcPr>
          <w:p w14:paraId="584EFE56" w14:textId="58C10B82" w:rsidR="00275100" w:rsidRPr="00275100" w:rsidRDefault="00275100" w:rsidP="006D3844">
            <w:pPr>
              <w:rPr>
                <w:rFonts w:cs="Arial"/>
                <w:bCs/>
                <w:color w:val="58595B"/>
                <w:spacing w:val="-5"/>
                <w:sz w:val="18"/>
                <w:szCs w:val="18"/>
              </w:rPr>
            </w:pPr>
          </w:p>
        </w:tc>
        <w:tc>
          <w:tcPr>
            <w:tcW w:w="1911"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69801D27" w14:textId="77777777" w:rsidR="00275100" w:rsidRPr="00275100" w:rsidRDefault="00275100" w:rsidP="006D3844">
            <w:pPr>
              <w:pStyle w:val="Chartcopy"/>
              <w:rPr>
                <w:bCs/>
              </w:rPr>
            </w:pPr>
          </w:p>
        </w:tc>
        <w:tc>
          <w:tcPr>
            <w:tcW w:w="2136"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72EB614B" w14:textId="77777777" w:rsidR="00275100" w:rsidRPr="00275100" w:rsidRDefault="00275100" w:rsidP="006D3844">
            <w:pPr>
              <w:pStyle w:val="Chartcopy"/>
              <w:rPr>
                <w:bCs/>
              </w:rPr>
            </w:pPr>
          </w:p>
        </w:tc>
        <w:tc>
          <w:tcPr>
            <w:tcW w:w="115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vAlign w:val="center"/>
          </w:tcPr>
          <w:p w14:paraId="4B006B50" w14:textId="77777777" w:rsidR="00275100" w:rsidRPr="00275100" w:rsidRDefault="00275100" w:rsidP="006D3844">
            <w:pPr>
              <w:pStyle w:val="Chartcopy"/>
              <w:rPr>
                <w:bCs/>
              </w:rPr>
            </w:pPr>
          </w:p>
        </w:tc>
        <w:tc>
          <w:tcPr>
            <w:tcW w:w="1417" w:type="dxa"/>
            <w:tcBorders>
              <w:top w:val="single" w:sz="8" w:space="0" w:color="DFE3E3"/>
              <w:left w:val="single" w:sz="8" w:space="0" w:color="DFE3E3"/>
              <w:bottom w:val="single" w:sz="8" w:space="0" w:color="DFE3E3"/>
              <w:right w:val="single" w:sz="4" w:space="0" w:color="808080" w:themeColor="background1" w:themeShade="80"/>
            </w:tcBorders>
            <w:vAlign w:val="center"/>
          </w:tcPr>
          <w:p w14:paraId="6A21B9A5" w14:textId="77777777" w:rsidR="00275100" w:rsidRPr="00275100" w:rsidRDefault="00275100" w:rsidP="006D3844">
            <w:pPr>
              <w:pStyle w:val="Chartcopy"/>
              <w:rPr>
                <w:bCs/>
              </w:rPr>
            </w:pPr>
          </w:p>
        </w:tc>
        <w:tc>
          <w:tcPr>
            <w:tcW w:w="1406" w:type="dxa"/>
            <w:tcBorders>
              <w:top w:val="single" w:sz="8" w:space="0" w:color="DFE3E3"/>
              <w:left w:val="single" w:sz="8" w:space="0" w:color="DFE3E3"/>
              <w:bottom w:val="single" w:sz="8" w:space="0" w:color="DFE3E3"/>
              <w:right w:val="single" w:sz="4" w:space="0" w:color="808080" w:themeColor="background1" w:themeShade="80"/>
            </w:tcBorders>
          </w:tcPr>
          <w:p w14:paraId="089EEF5F" w14:textId="77777777" w:rsidR="00275100" w:rsidRPr="00275100" w:rsidRDefault="00275100" w:rsidP="006D3844">
            <w:pPr>
              <w:pStyle w:val="Chartcopy"/>
              <w:rPr>
                <w:bCs/>
              </w:rPr>
            </w:pPr>
          </w:p>
        </w:tc>
      </w:tr>
      <w:tr w:rsidR="00275100" w:rsidRPr="00477BA7" w14:paraId="11662883" w14:textId="1DCFE668" w:rsidTr="00275100">
        <w:trPr>
          <w:trHeight w:val="362"/>
        </w:trPr>
        <w:tc>
          <w:tcPr>
            <w:tcW w:w="1461"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51B198C7" w14:textId="00E369A6" w:rsidR="00275100" w:rsidRPr="00275100" w:rsidRDefault="00275100" w:rsidP="006D3844">
            <w:pPr>
              <w:rPr>
                <w:rFonts w:cs="Arial"/>
                <w:bCs/>
                <w:color w:val="58595B"/>
                <w:spacing w:val="-5"/>
                <w:sz w:val="18"/>
                <w:szCs w:val="18"/>
              </w:rPr>
            </w:pPr>
          </w:p>
        </w:tc>
        <w:tc>
          <w:tcPr>
            <w:tcW w:w="1911"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253EEB41" w14:textId="77777777" w:rsidR="00275100" w:rsidRPr="00275100" w:rsidRDefault="00275100" w:rsidP="006D3844">
            <w:pPr>
              <w:pStyle w:val="Chartcopy"/>
              <w:rPr>
                <w:bCs/>
              </w:rPr>
            </w:pPr>
          </w:p>
        </w:tc>
        <w:tc>
          <w:tcPr>
            <w:tcW w:w="2136"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79D3D1BC" w14:textId="77777777" w:rsidR="00275100" w:rsidRPr="00275100" w:rsidRDefault="00275100" w:rsidP="006D3844">
            <w:pPr>
              <w:pStyle w:val="Chartcopy"/>
              <w:rPr>
                <w:bCs/>
              </w:rPr>
            </w:pPr>
          </w:p>
        </w:tc>
        <w:tc>
          <w:tcPr>
            <w:tcW w:w="115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4E22112E" w14:textId="77777777" w:rsidR="00275100" w:rsidRPr="00275100" w:rsidRDefault="00275100" w:rsidP="006D3844">
            <w:pPr>
              <w:pStyle w:val="Chartcopy"/>
              <w:rPr>
                <w:bCs/>
              </w:rPr>
            </w:pPr>
          </w:p>
        </w:tc>
        <w:tc>
          <w:tcPr>
            <w:tcW w:w="1417"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vAlign w:val="center"/>
          </w:tcPr>
          <w:p w14:paraId="0BFA0388" w14:textId="77777777" w:rsidR="00275100" w:rsidRPr="00275100" w:rsidRDefault="00275100" w:rsidP="006D3844">
            <w:pPr>
              <w:pStyle w:val="Chartcopy"/>
              <w:rPr>
                <w:bCs/>
              </w:rPr>
            </w:pPr>
          </w:p>
        </w:tc>
        <w:tc>
          <w:tcPr>
            <w:tcW w:w="1406"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Pr>
          <w:p w14:paraId="4BC6E8CA" w14:textId="77777777" w:rsidR="00275100" w:rsidRPr="00275100" w:rsidRDefault="00275100" w:rsidP="006D3844">
            <w:pPr>
              <w:pStyle w:val="Chartcopy"/>
              <w:rPr>
                <w:bCs/>
              </w:rPr>
            </w:pPr>
          </w:p>
        </w:tc>
      </w:tr>
      <w:tr w:rsidR="00275100" w:rsidRPr="00477BA7" w14:paraId="24392A5E" w14:textId="30624F56" w:rsidTr="00275100">
        <w:trPr>
          <w:trHeight w:val="362"/>
        </w:trPr>
        <w:tc>
          <w:tcPr>
            <w:tcW w:w="1461"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172CF499" w14:textId="2F58BC9A" w:rsidR="00275100" w:rsidRPr="00275100" w:rsidRDefault="00275100" w:rsidP="006D3844">
            <w:pPr>
              <w:rPr>
                <w:rFonts w:cs="Arial"/>
                <w:bCs/>
                <w:color w:val="58595B"/>
                <w:spacing w:val="-5"/>
                <w:sz w:val="18"/>
                <w:szCs w:val="18"/>
              </w:rPr>
            </w:pPr>
          </w:p>
        </w:tc>
        <w:tc>
          <w:tcPr>
            <w:tcW w:w="1911"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32B03E3E" w14:textId="77777777" w:rsidR="00275100" w:rsidRPr="00275100" w:rsidRDefault="00275100" w:rsidP="006D3844">
            <w:pPr>
              <w:pStyle w:val="Chartcopy"/>
              <w:rPr>
                <w:bCs/>
              </w:rPr>
            </w:pPr>
          </w:p>
        </w:tc>
        <w:tc>
          <w:tcPr>
            <w:tcW w:w="2136"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2E508DE4" w14:textId="77777777" w:rsidR="00275100" w:rsidRPr="00275100" w:rsidRDefault="00275100" w:rsidP="006D3844">
            <w:pPr>
              <w:pStyle w:val="Chartcopy"/>
              <w:rPr>
                <w:bCs/>
              </w:rPr>
            </w:pPr>
          </w:p>
        </w:tc>
        <w:tc>
          <w:tcPr>
            <w:tcW w:w="1155"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63603499" w14:textId="77777777" w:rsidR="00275100" w:rsidRPr="00275100" w:rsidRDefault="00275100" w:rsidP="006D3844">
            <w:pPr>
              <w:pStyle w:val="Chartcopy"/>
              <w:rPr>
                <w:bCs/>
              </w:rPr>
            </w:pPr>
          </w:p>
        </w:tc>
        <w:tc>
          <w:tcPr>
            <w:tcW w:w="1417"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vAlign w:val="center"/>
          </w:tcPr>
          <w:p w14:paraId="7CCECA70" w14:textId="77777777" w:rsidR="00275100" w:rsidRPr="00275100" w:rsidRDefault="00275100" w:rsidP="006D3844">
            <w:pPr>
              <w:pStyle w:val="Chartcopy"/>
              <w:rPr>
                <w:bCs/>
              </w:rPr>
            </w:pPr>
          </w:p>
        </w:tc>
        <w:tc>
          <w:tcPr>
            <w:tcW w:w="1406"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Pr>
          <w:p w14:paraId="468A75ED" w14:textId="77777777" w:rsidR="00275100" w:rsidRPr="00275100" w:rsidRDefault="00275100" w:rsidP="006D3844">
            <w:pPr>
              <w:pStyle w:val="Chartcopy"/>
              <w:rPr>
                <w:bCs/>
              </w:rPr>
            </w:pPr>
          </w:p>
        </w:tc>
      </w:tr>
      <w:tr w:rsidR="00275100" w:rsidRPr="00477BA7" w14:paraId="316AA152" w14:textId="3D0143D4" w:rsidTr="00275100">
        <w:trPr>
          <w:trHeight w:val="362"/>
        </w:trPr>
        <w:tc>
          <w:tcPr>
            <w:tcW w:w="1461"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401B1F68" w14:textId="77777777" w:rsidR="00275100" w:rsidRPr="00275100" w:rsidRDefault="00275100" w:rsidP="006D3844">
            <w:pPr>
              <w:rPr>
                <w:rFonts w:cs="Arial"/>
                <w:bCs/>
                <w:color w:val="58595B"/>
                <w:spacing w:val="-5"/>
                <w:sz w:val="18"/>
                <w:szCs w:val="18"/>
              </w:rPr>
            </w:pPr>
          </w:p>
        </w:tc>
        <w:tc>
          <w:tcPr>
            <w:tcW w:w="1911"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6B90A8A7" w14:textId="77777777" w:rsidR="00275100" w:rsidRPr="00275100" w:rsidRDefault="00275100" w:rsidP="006D3844">
            <w:pPr>
              <w:pStyle w:val="Chartcopy"/>
              <w:rPr>
                <w:bCs/>
              </w:rPr>
            </w:pPr>
          </w:p>
        </w:tc>
        <w:tc>
          <w:tcPr>
            <w:tcW w:w="2136"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27A300A3" w14:textId="77777777" w:rsidR="00275100" w:rsidRPr="00275100" w:rsidRDefault="00275100" w:rsidP="006D3844">
            <w:pPr>
              <w:pStyle w:val="Chartcopy"/>
              <w:rPr>
                <w:bCs/>
              </w:rPr>
            </w:pPr>
          </w:p>
        </w:tc>
        <w:tc>
          <w:tcPr>
            <w:tcW w:w="1155"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335C2B55" w14:textId="77777777" w:rsidR="00275100" w:rsidRPr="00275100" w:rsidRDefault="00275100" w:rsidP="006D3844">
            <w:pPr>
              <w:pStyle w:val="Chartcopy"/>
              <w:rPr>
                <w:bCs/>
              </w:rPr>
            </w:pPr>
          </w:p>
        </w:tc>
        <w:tc>
          <w:tcPr>
            <w:tcW w:w="1417"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vAlign w:val="center"/>
          </w:tcPr>
          <w:p w14:paraId="71F7259B" w14:textId="77777777" w:rsidR="00275100" w:rsidRPr="00275100" w:rsidRDefault="00275100" w:rsidP="006D3844">
            <w:pPr>
              <w:pStyle w:val="Chartcopy"/>
              <w:rPr>
                <w:bCs/>
              </w:rPr>
            </w:pPr>
          </w:p>
        </w:tc>
        <w:tc>
          <w:tcPr>
            <w:tcW w:w="1406"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Pr>
          <w:p w14:paraId="7493E19F" w14:textId="77777777" w:rsidR="00275100" w:rsidRPr="00275100" w:rsidRDefault="00275100" w:rsidP="006D3844">
            <w:pPr>
              <w:pStyle w:val="Chartcopy"/>
              <w:rPr>
                <w:bCs/>
              </w:rPr>
            </w:pPr>
          </w:p>
        </w:tc>
      </w:tr>
    </w:tbl>
    <w:p w14:paraId="321B4C62" w14:textId="77777777" w:rsidR="003424E8" w:rsidRPr="0020445A" w:rsidRDefault="003424E8" w:rsidP="004325AF"/>
    <w:p w14:paraId="3F5B1404" w14:textId="77777777" w:rsidR="006E13D6" w:rsidRPr="0020445A" w:rsidRDefault="006E13D6" w:rsidP="00491435">
      <w:pPr>
        <w:pStyle w:val="Heading2"/>
      </w:pPr>
      <w:bookmarkStart w:id="29" w:name="_Toc204013711"/>
      <w:r w:rsidRPr="0020445A">
        <w:t>High level process flow diagrams</w:t>
      </w:r>
      <w:bookmarkEnd w:id="29"/>
    </w:p>
    <w:p w14:paraId="0314833D" w14:textId="7017DE52" w:rsidR="009E72A1" w:rsidRPr="0020445A" w:rsidRDefault="009E72A1" w:rsidP="009E72A1">
      <w:r w:rsidRPr="0020445A">
        <w:t xml:space="preserve">&lt;Diagrammatic representation of </w:t>
      </w:r>
      <w:r w:rsidR="008A4FD3" w:rsidRPr="0020445A">
        <w:t xml:space="preserve">main modules on a high level indicating the logic/process flow encompassing the design and </w:t>
      </w:r>
      <w:r w:rsidR="00353B70" w:rsidRPr="0020445A">
        <w:t>components</w:t>
      </w:r>
      <w:r w:rsidR="00930B4F" w:rsidRPr="0020445A">
        <w:t xml:space="preserve"> ret</w:t>
      </w:r>
      <w:r w:rsidR="00353B70" w:rsidRPr="0020445A">
        <w:t>ry and rerun mechanisms</w:t>
      </w:r>
      <w:r w:rsidRPr="0020445A">
        <w:t>&gt;</w:t>
      </w:r>
    </w:p>
    <w:p w14:paraId="5802B685" w14:textId="79EF24AB" w:rsidR="006E13D6" w:rsidRPr="0020445A" w:rsidRDefault="006E13D6" w:rsidP="00491435">
      <w:pPr>
        <w:pStyle w:val="Heading2"/>
      </w:pPr>
      <w:bookmarkStart w:id="30" w:name="_Toc204013712"/>
      <w:r w:rsidRPr="0020445A">
        <w:t>Reporting</w:t>
      </w:r>
      <w:bookmarkEnd w:id="30"/>
    </w:p>
    <w:p w14:paraId="22417355" w14:textId="5F54CE16" w:rsidR="00353B70" w:rsidRPr="0020445A" w:rsidRDefault="00353B70" w:rsidP="00353B70">
      <w:r w:rsidRPr="0020445A">
        <w:t>&lt;</w:t>
      </w:r>
      <w:r w:rsidR="003A636A" w:rsidRPr="0020445A">
        <w:t xml:space="preserve">Include a detailed description of </w:t>
      </w:r>
      <w:r w:rsidR="00214D0D" w:rsidRPr="0020445A">
        <w:t xml:space="preserve">how the reporting is built, log fields required, </w:t>
      </w:r>
      <w:r w:rsidR="008577AA" w:rsidRPr="0020445A">
        <w:t xml:space="preserve">metrics </w:t>
      </w:r>
      <w:r w:rsidR="00E96CA2" w:rsidRPr="0020445A">
        <w:t>to</w:t>
      </w:r>
      <w:r w:rsidR="008577AA" w:rsidRPr="0020445A">
        <w:t xml:space="preserve"> be considered</w:t>
      </w:r>
      <w:proofErr w:type="gramStart"/>
      <w:r w:rsidR="008577AA" w:rsidRPr="0020445A">
        <w:t>, queue</w:t>
      </w:r>
      <w:proofErr w:type="gramEnd"/>
      <w:r w:rsidR="008577AA" w:rsidRPr="0020445A">
        <w:t xml:space="preserve"> </w:t>
      </w:r>
      <w:r w:rsidR="00EF0740" w:rsidRPr="0020445A">
        <w:t xml:space="preserve">and queue items used to </w:t>
      </w:r>
      <w:r w:rsidR="000E4990" w:rsidRPr="0020445A">
        <w:t xml:space="preserve">build </w:t>
      </w:r>
      <w:r w:rsidR="00E96CA2" w:rsidRPr="0020445A">
        <w:t>the report as per requirement</w:t>
      </w:r>
      <w:r w:rsidRPr="0020445A">
        <w:t>&gt;</w:t>
      </w:r>
    </w:p>
    <w:p w14:paraId="6C31B228" w14:textId="6AC7E0C0" w:rsidR="001A020D" w:rsidRPr="0020445A" w:rsidRDefault="001A020D" w:rsidP="00353B70">
      <w:r w:rsidRPr="0020445A">
        <w:t>&lt;Include report headers to be captured is necessary&gt;</w:t>
      </w:r>
    </w:p>
    <w:p w14:paraId="73DBE348" w14:textId="77777777" w:rsidR="00997C7C" w:rsidRPr="0020445A" w:rsidRDefault="00997C7C" w:rsidP="00353B70"/>
    <w:p w14:paraId="21F7E636" w14:textId="77777777" w:rsidR="00997C7C" w:rsidRPr="0020445A" w:rsidRDefault="00997C7C" w:rsidP="00353B70"/>
    <w:p w14:paraId="11DAD3DB" w14:textId="77777777" w:rsidR="00997C7C" w:rsidRPr="0020445A" w:rsidRDefault="00997C7C" w:rsidP="00353B70"/>
    <w:p w14:paraId="3C346B26" w14:textId="77777777" w:rsidR="00997C7C" w:rsidRPr="0020445A" w:rsidRDefault="00997C7C" w:rsidP="00353B70"/>
    <w:p w14:paraId="6324C1C3" w14:textId="77777777" w:rsidR="00997C7C" w:rsidRPr="0020445A" w:rsidRDefault="00997C7C" w:rsidP="00353B70"/>
    <w:p w14:paraId="41624297" w14:textId="77777777" w:rsidR="00997C7C" w:rsidRPr="0020445A" w:rsidRDefault="00997C7C" w:rsidP="00353B70"/>
    <w:p w14:paraId="39A6FB4C" w14:textId="77777777" w:rsidR="00997C7C" w:rsidRPr="0020445A" w:rsidRDefault="00997C7C" w:rsidP="00353B70"/>
    <w:p w14:paraId="67E3D8BD" w14:textId="77777777" w:rsidR="00997C7C" w:rsidRDefault="00997C7C" w:rsidP="00353B70"/>
    <w:p w14:paraId="4873588F" w14:textId="77777777" w:rsidR="00004E9D" w:rsidRDefault="00004E9D" w:rsidP="00353B70"/>
    <w:p w14:paraId="3D6C542E" w14:textId="77777777" w:rsidR="00004E9D" w:rsidRDefault="00004E9D" w:rsidP="00353B70"/>
    <w:p w14:paraId="68DD9816" w14:textId="77777777" w:rsidR="00004E9D" w:rsidRDefault="00004E9D" w:rsidP="00353B70"/>
    <w:p w14:paraId="4C3C5246" w14:textId="77777777" w:rsidR="00004E9D" w:rsidRDefault="00004E9D" w:rsidP="00353B70"/>
    <w:p w14:paraId="73EF0AAD" w14:textId="77777777" w:rsidR="00004E9D" w:rsidRDefault="00004E9D" w:rsidP="00353B70"/>
    <w:p w14:paraId="2EC6D2C7" w14:textId="77777777" w:rsidR="00004E9D" w:rsidRDefault="00004E9D" w:rsidP="00353B70"/>
    <w:p w14:paraId="5A297328" w14:textId="77777777" w:rsidR="00004E9D" w:rsidRDefault="00004E9D" w:rsidP="00353B70"/>
    <w:p w14:paraId="6496926F" w14:textId="77777777" w:rsidR="00004E9D" w:rsidRDefault="00004E9D" w:rsidP="00353B70"/>
    <w:p w14:paraId="3F3AFF95" w14:textId="77777777" w:rsidR="00004E9D" w:rsidRDefault="00004E9D" w:rsidP="00353B70"/>
    <w:p w14:paraId="3ECF2890" w14:textId="77777777" w:rsidR="00004E9D" w:rsidRDefault="00004E9D" w:rsidP="00353B70"/>
    <w:p w14:paraId="47444F9B" w14:textId="77777777" w:rsidR="00004E9D" w:rsidRDefault="00004E9D" w:rsidP="00353B70"/>
    <w:p w14:paraId="23241274" w14:textId="77777777" w:rsidR="00004E9D" w:rsidRDefault="00004E9D" w:rsidP="00353B70"/>
    <w:p w14:paraId="7B71E415" w14:textId="77777777" w:rsidR="00004E9D" w:rsidRDefault="00004E9D" w:rsidP="00353B70"/>
    <w:p w14:paraId="06BEEE42" w14:textId="77777777" w:rsidR="00004E9D" w:rsidRDefault="00004E9D" w:rsidP="00353B70"/>
    <w:p w14:paraId="58604C9B" w14:textId="77777777" w:rsidR="00004E9D" w:rsidRDefault="00004E9D" w:rsidP="00353B70"/>
    <w:p w14:paraId="17A88F6E" w14:textId="77777777" w:rsidR="00004E9D" w:rsidRDefault="00004E9D" w:rsidP="00353B70"/>
    <w:p w14:paraId="2665D777" w14:textId="77777777" w:rsidR="00004E9D" w:rsidRDefault="00004E9D" w:rsidP="00353B70"/>
    <w:p w14:paraId="7B20E15B" w14:textId="77777777" w:rsidR="006E13D6" w:rsidRPr="0020445A" w:rsidRDefault="006E13D6" w:rsidP="00491435">
      <w:pPr>
        <w:pStyle w:val="Heading2"/>
      </w:pPr>
      <w:bookmarkStart w:id="31" w:name="_Toc204013713"/>
      <w:r w:rsidRPr="0020445A">
        <w:t>Project folder structure</w:t>
      </w:r>
      <w:bookmarkEnd w:id="31"/>
    </w:p>
    <w:p w14:paraId="232A875F" w14:textId="108ADB2A" w:rsidR="002F37AE" w:rsidRPr="0020445A" w:rsidRDefault="00B13FB0" w:rsidP="002F37AE">
      <w:r w:rsidRPr="0020445A">
        <w:t>&lt;</w:t>
      </w:r>
      <w:r w:rsidR="000658BB" w:rsidRPr="0020445A">
        <w:t>A high level guideline on project organization</w:t>
      </w:r>
      <w:r w:rsidR="00072F4C" w:rsidRPr="0020445A">
        <w:t xml:space="preserve">, segregating </w:t>
      </w:r>
      <w:r w:rsidR="002B3DCE" w:rsidRPr="0020445A">
        <w:t>the workflow xamls</w:t>
      </w:r>
      <w:r w:rsidR="00B003A4" w:rsidRPr="0020445A">
        <w:t xml:space="preserve">, templates, reusable components, </w:t>
      </w:r>
      <w:r w:rsidR="008F26AC" w:rsidRPr="0020445A">
        <w:t>layers</w:t>
      </w:r>
      <w:r w:rsidR="002B3DCE" w:rsidRPr="0020445A">
        <w:t xml:space="preserve"> and </w:t>
      </w:r>
      <w:r w:rsidR="00727F00" w:rsidRPr="0020445A">
        <w:t>configuration</w:t>
      </w:r>
      <w:r w:rsidRPr="0020445A">
        <w:t>&gt;</w:t>
      </w:r>
    </w:p>
    <w:p w14:paraId="75E68D9F" w14:textId="7013DD46" w:rsidR="00727F00" w:rsidRPr="0020445A" w:rsidRDefault="009356C8" w:rsidP="002F37AE">
      <w:r w:rsidRPr="0020445A">
        <w:object w:dxaOrig="5626" w:dyaOrig="8086" w14:anchorId="560A4483">
          <v:shape id="_x0000_i1028" type="#_x0000_t75" style="width:164.25pt;height:237pt" o:ole="">
            <v:imagedata r:id="rId19" o:title=""/>
          </v:shape>
          <o:OLEObject Type="Embed" ProgID="Visio.Drawing.15" ShapeID="_x0000_i1028" DrawAspect="Content" ObjectID="_1814626462" r:id="rId20"/>
        </w:object>
      </w:r>
    </w:p>
    <w:p w14:paraId="3772667B" w14:textId="77777777" w:rsidR="006E13D6" w:rsidRPr="0020445A" w:rsidRDefault="006E13D6" w:rsidP="006E13D6">
      <w:pPr>
        <w:rPr>
          <w:rFonts w:eastAsia="Arial Unicode MS"/>
        </w:rPr>
      </w:pPr>
    </w:p>
    <w:p w14:paraId="3AD2516E" w14:textId="77777777" w:rsidR="006E13D6" w:rsidRPr="0020445A" w:rsidRDefault="006E13D6" w:rsidP="006E13D6">
      <w:pPr>
        <w:rPr>
          <w:rFonts w:eastAsia="Arial Unicode MS"/>
        </w:rPr>
      </w:pPr>
    </w:p>
    <w:p w14:paraId="318AAD26" w14:textId="77777777" w:rsidR="006E13D6" w:rsidRPr="0020445A" w:rsidRDefault="006E13D6" w:rsidP="006E13D6">
      <w:pPr>
        <w:rPr>
          <w:rFonts w:eastAsia="Arial Unicode MS"/>
        </w:rPr>
      </w:pPr>
    </w:p>
    <w:p w14:paraId="30214985" w14:textId="77777777" w:rsidR="006E13D6" w:rsidRPr="0020445A" w:rsidRDefault="006E13D6" w:rsidP="006E13D6">
      <w:pPr>
        <w:rPr>
          <w:rFonts w:eastAsia="Arial Unicode MS"/>
        </w:rPr>
      </w:pPr>
    </w:p>
    <w:p w14:paraId="080E4E6F" w14:textId="77777777" w:rsidR="006E13D6" w:rsidRPr="0020445A" w:rsidRDefault="006E13D6" w:rsidP="006E13D6">
      <w:pPr>
        <w:rPr>
          <w:rFonts w:eastAsia="Arial Unicode MS"/>
        </w:rPr>
      </w:pPr>
    </w:p>
    <w:p w14:paraId="27E3A702" w14:textId="77777777" w:rsidR="006E13D6" w:rsidRPr="0020445A" w:rsidRDefault="006E13D6" w:rsidP="006E13D6">
      <w:pPr>
        <w:rPr>
          <w:rFonts w:eastAsia="Arial Unicode MS"/>
        </w:rPr>
      </w:pPr>
    </w:p>
    <w:p w14:paraId="638AB16B" w14:textId="77777777" w:rsidR="006E13D6" w:rsidRPr="0020445A" w:rsidRDefault="006E13D6" w:rsidP="006E13D6">
      <w:pPr>
        <w:rPr>
          <w:rFonts w:eastAsia="Arial Unicode MS"/>
        </w:rPr>
      </w:pPr>
    </w:p>
    <w:p w14:paraId="5AC550D4" w14:textId="77777777" w:rsidR="006E13D6" w:rsidRPr="0020445A" w:rsidRDefault="006E13D6" w:rsidP="006E13D6">
      <w:pPr>
        <w:rPr>
          <w:rFonts w:eastAsia="Arial Unicode MS"/>
        </w:rPr>
      </w:pPr>
    </w:p>
    <w:p w14:paraId="5EBAB1A0" w14:textId="77777777" w:rsidR="006E13D6" w:rsidRPr="0020445A" w:rsidRDefault="006E13D6" w:rsidP="006E13D6">
      <w:pPr>
        <w:rPr>
          <w:rFonts w:eastAsia="Arial Unicode MS"/>
        </w:rPr>
      </w:pPr>
    </w:p>
    <w:p w14:paraId="30452CBD" w14:textId="77777777" w:rsidR="00834A34" w:rsidRDefault="00834A34" w:rsidP="006E13D6">
      <w:pPr>
        <w:rPr>
          <w:rFonts w:eastAsia="Arial Unicode MS"/>
        </w:rPr>
      </w:pPr>
    </w:p>
    <w:p w14:paraId="49443193" w14:textId="77777777" w:rsidR="00004E9D" w:rsidRDefault="00004E9D" w:rsidP="006E13D6">
      <w:pPr>
        <w:rPr>
          <w:rFonts w:eastAsia="Arial Unicode MS"/>
        </w:rPr>
      </w:pPr>
    </w:p>
    <w:p w14:paraId="1D8E9943" w14:textId="77777777" w:rsidR="00004E9D" w:rsidRDefault="00004E9D" w:rsidP="006E13D6">
      <w:pPr>
        <w:rPr>
          <w:rFonts w:eastAsia="Arial Unicode MS"/>
        </w:rPr>
      </w:pPr>
    </w:p>
    <w:p w14:paraId="75A72AC0" w14:textId="77777777" w:rsidR="00004E9D" w:rsidRDefault="00004E9D" w:rsidP="006E13D6">
      <w:pPr>
        <w:rPr>
          <w:rFonts w:eastAsia="Arial Unicode MS"/>
        </w:rPr>
      </w:pPr>
    </w:p>
    <w:p w14:paraId="4AB61D25" w14:textId="77777777" w:rsidR="00004E9D" w:rsidRDefault="00004E9D" w:rsidP="006E13D6">
      <w:pPr>
        <w:rPr>
          <w:rFonts w:eastAsia="Arial Unicode MS"/>
        </w:rPr>
      </w:pPr>
    </w:p>
    <w:p w14:paraId="6D54D8DE" w14:textId="77777777" w:rsidR="00004E9D" w:rsidRDefault="00004E9D" w:rsidP="006E13D6">
      <w:pPr>
        <w:rPr>
          <w:rFonts w:eastAsia="Arial Unicode MS"/>
        </w:rPr>
      </w:pPr>
    </w:p>
    <w:p w14:paraId="77E29A49" w14:textId="77777777" w:rsidR="00004E9D" w:rsidRDefault="00004E9D" w:rsidP="006E13D6">
      <w:pPr>
        <w:rPr>
          <w:rFonts w:eastAsia="Arial Unicode MS"/>
        </w:rPr>
      </w:pPr>
    </w:p>
    <w:p w14:paraId="54B59254" w14:textId="77777777" w:rsidR="00004E9D" w:rsidRDefault="00004E9D" w:rsidP="006E13D6">
      <w:pPr>
        <w:rPr>
          <w:rFonts w:eastAsia="Arial Unicode MS"/>
        </w:rPr>
      </w:pPr>
    </w:p>
    <w:p w14:paraId="3B59B84E" w14:textId="77777777" w:rsidR="00004E9D" w:rsidRDefault="00004E9D" w:rsidP="006E13D6">
      <w:pPr>
        <w:rPr>
          <w:rFonts w:eastAsia="Arial Unicode MS"/>
        </w:rPr>
      </w:pPr>
    </w:p>
    <w:p w14:paraId="3273302C" w14:textId="77777777" w:rsidR="00004E9D" w:rsidRDefault="00004E9D" w:rsidP="006E13D6">
      <w:pPr>
        <w:rPr>
          <w:rFonts w:eastAsia="Arial Unicode MS"/>
        </w:rPr>
      </w:pPr>
    </w:p>
    <w:p w14:paraId="490BC289" w14:textId="77777777" w:rsidR="00004E9D" w:rsidRDefault="00004E9D" w:rsidP="006E13D6">
      <w:pPr>
        <w:rPr>
          <w:rFonts w:eastAsia="Arial Unicode MS"/>
        </w:rPr>
      </w:pPr>
    </w:p>
    <w:p w14:paraId="2EDB1B78" w14:textId="77777777" w:rsidR="00004E9D" w:rsidRDefault="00004E9D" w:rsidP="006E13D6">
      <w:pPr>
        <w:rPr>
          <w:rFonts w:eastAsia="Arial Unicode MS"/>
        </w:rPr>
      </w:pPr>
    </w:p>
    <w:p w14:paraId="391A1CB0" w14:textId="77777777" w:rsidR="00004E9D" w:rsidRDefault="00004E9D" w:rsidP="006E13D6">
      <w:pPr>
        <w:rPr>
          <w:rFonts w:eastAsia="Arial Unicode MS"/>
        </w:rPr>
      </w:pPr>
    </w:p>
    <w:p w14:paraId="4C0F0953" w14:textId="77777777" w:rsidR="00004E9D" w:rsidRDefault="00004E9D" w:rsidP="006E13D6">
      <w:pPr>
        <w:rPr>
          <w:rFonts w:eastAsia="Arial Unicode MS"/>
        </w:rPr>
      </w:pPr>
    </w:p>
    <w:p w14:paraId="3E82E2BC" w14:textId="77777777" w:rsidR="00004E9D" w:rsidRDefault="00004E9D" w:rsidP="006E13D6">
      <w:pPr>
        <w:rPr>
          <w:rFonts w:eastAsia="Arial Unicode MS"/>
        </w:rPr>
      </w:pPr>
    </w:p>
    <w:p w14:paraId="65A2978E" w14:textId="77777777" w:rsidR="00004E9D" w:rsidRDefault="00004E9D" w:rsidP="006E13D6">
      <w:pPr>
        <w:rPr>
          <w:rFonts w:eastAsia="Arial Unicode MS"/>
        </w:rPr>
      </w:pPr>
    </w:p>
    <w:p w14:paraId="08A35B38" w14:textId="77777777" w:rsidR="00004E9D" w:rsidRDefault="00004E9D" w:rsidP="006E13D6">
      <w:pPr>
        <w:rPr>
          <w:rFonts w:eastAsia="Arial Unicode MS"/>
        </w:rPr>
      </w:pPr>
    </w:p>
    <w:p w14:paraId="5ABC9771" w14:textId="77777777" w:rsidR="00004E9D" w:rsidRDefault="00004E9D" w:rsidP="006E13D6">
      <w:pPr>
        <w:rPr>
          <w:rFonts w:eastAsia="Arial Unicode MS"/>
        </w:rPr>
      </w:pPr>
    </w:p>
    <w:p w14:paraId="067A0E42" w14:textId="77777777" w:rsidR="00004E9D" w:rsidRDefault="00004E9D" w:rsidP="006E13D6">
      <w:pPr>
        <w:rPr>
          <w:rFonts w:eastAsia="Arial Unicode MS"/>
        </w:rPr>
      </w:pPr>
    </w:p>
    <w:p w14:paraId="7132C973" w14:textId="77777777" w:rsidR="00004E9D" w:rsidRDefault="00004E9D" w:rsidP="006E13D6">
      <w:pPr>
        <w:rPr>
          <w:rFonts w:eastAsia="Arial Unicode MS"/>
        </w:rPr>
      </w:pPr>
    </w:p>
    <w:p w14:paraId="43946436" w14:textId="77777777" w:rsidR="00004E9D" w:rsidRDefault="00004E9D" w:rsidP="006E13D6">
      <w:pPr>
        <w:rPr>
          <w:rFonts w:eastAsia="Arial Unicode MS"/>
        </w:rPr>
      </w:pPr>
    </w:p>
    <w:p w14:paraId="494BEEDA" w14:textId="77777777" w:rsidR="00004E9D" w:rsidRDefault="00004E9D" w:rsidP="006E13D6">
      <w:pPr>
        <w:rPr>
          <w:rFonts w:eastAsia="Arial Unicode MS"/>
        </w:rPr>
      </w:pPr>
    </w:p>
    <w:p w14:paraId="6C529B4A" w14:textId="77777777" w:rsidR="00004E9D" w:rsidRPr="0020445A" w:rsidRDefault="00004E9D" w:rsidP="006E13D6">
      <w:pPr>
        <w:rPr>
          <w:rFonts w:eastAsia="Arial Unicode MS"/>
        </w:rPr>
      </w:pPr>
    </w:p>
    <w:p w14:paraId="5DE4D0A6" w14:textId="77777777" w:rsidR="00834A34" w:rsidRPr="0020445A" w:rsidRDefault="00834A34" w:rsidP="006E13D6">
      <w:pPr>
        <w:rPr>
          <w:rFonts w:eastAsia="Arial Unicode MS"/>
        </w:rPr>
      </w:pPr>
    </w:p>
    <w:p w14:paraId="3B3D3472" w14:textId="77777777" w:rsidR="006E13D6" w:rsidRPr="0020445A" w:rsidRDefault="006E13D6" w:rsidP="006E13D6">
      <w:pPr>
        <w:rPr>
          <w:rFonts w:eastAsia="Arial Unicode MS"/>
        </w:rPr>
      </w:pPr>
    </w:p>
    <w:p w14:paraId="3611D3C7" w14:textId="7150AC6F" w:rsidR="006E13D6" w:rsidRPr="0020445A" w:rsidRDefault="13C08435" w:rsidP="005E4E12">
      <w:pPr>
        <w:pStyle w:val="Heading1"/>
        <w:numPr>
          <w:ilvl w:val="0"/>
          <w:numId w:val="39"/>
        </w:numPr>
      </w:pPr>
      <w:bookmarkStart w:id="32" w:name="_Toc204013714"/>
      <w:r w:rsidRPr="0020445A">
        <w:t>Troubleshooting and other details</w:t>
      </w:r>
      <w:bookmarkEnd w:id="32"/>
      <w:r w:rsidR="00834A34" w:rsidRPr="0020445A">
        <w:tab/>
      </w:r>
    </w:p>
    <w:p w14:paraId="64F65561" w14:textId="76543B37" w:rsidR="006E13D6" w:rsidRPr="0020445A" w:rsidRDefault="006E13D6" w:rsidP="00491435">
      <w:pPr>
        <w:pStyle w:val="Heading2"/>
      </w:pPr>
      <w:bookmarkStart w:id="33" w:name="_Toc204013715"/>
      <w:r w:rsidRPr="0020445A">
        <w:t xml:space="preserve">Process </w:t>
      </w:r>
      <w:r w:rsidR="0059594B" w:rsidRPr="0020445A">
        <w:t>runs</w:t>
      </w:r>
      <w:r w:rsidR="00886267" w:rsidRPr="0020445A">
        <w:t>.</w:t>
      </w:r>
      <w:bookmarkEnd w:id="33"/>
    </w:p>
    <w:p w14:paraId="1D333C06" w14:textId="66775089" w:rsidR="0059594B" w:rsidRPr="0020445A" w:rsidRDefault="0059594B" w:rsidP="0059594B">
      <w:r w:rsidRPr="0020445A">
        <w:t xml:space="preserve">&lt;Details how the triggers </w:t>
      </w:r>
      <w:r w:rsidR="001A6998" w:rsidRPr="0020445A">
        <w:t xml:space="preserve">start a process, frequency, </w:t>
      </w:r>
      <w:r w:rsidR="00B20C51" w:rsidRPr="0020445A">
        <w:t>outcome,</w:t>
      </w:r>
      <w:r w:rsidR="00766700" w:rsidRPr="0020445A">
        <w:t xml:space="preserve"> and </w:t>
      </w:r>
      <w:r w:rsidR="00CB0625" w:rsidRPr="0020445A">
        <w:t xml:space="preserve">guides to disabling triggers for troubleshooting </w:t>
      </w:r>
      <w:r w:rsidR="00BE2305" w:rsidRPr="0020445A">
        <w:t>etc.</w:t>
      </w:r>
      <w:r w:rsidRPr="0020445A">
        <w:t>&gt;</w:t>
      </w:r>
    </w:p>
    <w:p w14:paraId="59364D24" w14:textId="77777777" w:rsidR="006E13D6" w:rsidRPr="0020445A" w:rsidRDefault="006E13D6" w:rsidP="00491435">
      <w:pPr>
        <w:pStyle w:val="Heading2"/>
      </w:pPr>
      <w:bookmarkStart w:id="34" w:name="_Toc204013716"/>
      <w:r w:rsidRPr="0020445A">
        <w:t>Exceptions</w:t>
      </w:r>
      <w:bookmarkEnd w:id="34"/>
    </w:p>
    <w:p w14:paraId="36462F19" w14:textId="5F9702D5" w:rsidR="0059594B" w:rsidRDefault="0059594B" w:rsidP="0059594B">
      <w:r w:rsidRPr="0020445A">
        <w:t>&lt;</w:t>
      </w:r>
      <w:r w:rsidR="00CB0625" w:rsidRPr="0020445A">
        <w:t xml:space="preserve">Lists out all </w:t>
      </w:r>
      <w:r w:rsidR="00BE0E18" w:rsidRPr="0020445A">
        <w:t>exceptions {Business/System}</w:t>
      </w:r>
      <w:r w:rsidR="0056197F" w:rsidRPr="0020445A">
        <w:t xml:space="preserve"> and the </w:t>
      </w:r>
      <w:r w:rsidR="00211CBE" w:rsidRPr="0020445A">
        <w:t xml:space="preserve">Bot behavior </w:t>
      </w:r>
      <w:r w:rsidR="00126C52" w:rsidRPr="0020445A">
        <w:t xml:space="preserve">for each. </w:t>
      </w:r>
      <w:r w:rsidR="00E92C0F" w:rsidRPr="0020445A">
        <w:t xml:space="preserve">Notifications that are sent, reports generated and other </w:t>
      </w:r>
      <w:r w:rsidR="00804570" w:rsidRPr="0020445A">
        <w:t>requirement specific Bot actions to be listed against each exception type</w:t>
      </w:r>
      <w:r w:rsidRPr="0020445A">
        <w:t>&gt;</w:t>
      </w:r>
    </w:p>
    <w:p w14:paraId="0C04C0F0" w14:textId="77777777" w:rsidR="003424E8" w:rsidRDefault="003424E8" w:rsidP="0059594B"/>
    <w:p w14:paraId="3BE49E2D" w14:textId="77777777" w:rsidR="003424E8" w:rsidRPr="0020445A" w:rsidRDefault="003424E8" w:rsidP="0059594B"/>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150"/>
        <w:gridCol w:w="1510"/>
        <w:gridCol w:w="1149"/>
        <w:gridCol w:w="4305"/>
        <w:gridCol w:w="1197"/>
      </w:tblGrid>
      <w:tr w:rsidR="00275100" w:rsidRPr="00477BA7" w14:paraId="4D202535" w14:textId="77777777" w:rsidTr="00275100">
        <w:trPr>
          <w:trHeight w:val="360"/>
        </w:trP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4C94EB28" w14:textId="0AD0C1B7" w:rsidR="00275100" w:rsidRPr="00EB6E16" w:rsidRDefault="00275100" w:rsidP="00275100">
            <w:pPr>
              <w:rPr>
                <w:rFonts w:cs="Arial"/>
                <w:b/>
                <w:color w:val="58595B"/>
                <w:spacing w:val="-5"/>
                <w:sz w:val="18"/>
                <w:szCs w:val="18"/>
              </w:rPr>
            </w:pPr>
            <w:r w:rsidRPr="00EE674D">
              <w:rPr>
                <w:rFonts w:cs="Arial"/>
                <w:b/>
                <w:color w:val="58595B"/>
                <w:sz w:val="18"/>
              </w:rPr>
              <w:t>Exception 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080E29F6" w14:textId="09B1E9F2" w:rsidR="00275100" w:rsidRPr="00EB6E16" w:rsidRDefault="00275100" w:rsidP="00275100">
            <w:pPr>
              <w:jc w:val="center"/>
              <w:rPr>
                <w:rFonts w:cs="Arial"/>
                <w:b/>
                <w:color w:val="58595B"/>
                <w:spacing w:val="-5"/>
                <w:sz w:val="18"/>
                <w:szCs w:val="18"/>
              </w:rPr>
            </w:pPr>
            <w:r w:rsidRPr="00EE674D">
              <w:rPr>
                <w:rFonts w:cs="Arial"/>
                <w:b/>
                <w:color w:val="58595B"/>
                <w:sz w:val="18"/>
              </w:rPr>
              <w:t>Exception 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26C8056" w14:textId="0DAED538" w:rsidR="00275100" w:rsidRPr="00EB6E16" w:rsidRDefault="00275100" w:rsidP="00275100">
            <w:pPr>
              <w:jc w:val="center"/>
              <w:rPr>
                <w:rFonts w:cs="Arial"/>
                <w:b/>
                <w:color w:val="58595B"/>
                <w:spacing w:val="-5"/>
                <w:sz w:val="18"/>
                <w:szCs w:val="18"/>
              </w:rPr>
            </w:pPr>
            <w:r w:rsidRPr="00EE674D">
              <w:rPr>
                <w:rFonts w:cs="Arial"/>
                <w:b/>
                <w:color w:val="58595B"/>
                <w:sz w:val="18"/>
              </w:rPr>
              <w:t>Exception 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37841F09" w14:textId="4FDA010E" w:rsidR="00275100" w:rsidRPr="00EB6E16" w:rsidRDefault="00275100" w:rsidP="00275100">
            <w:pPr>
              <w:jc w:val="center"/>
              <w:rPr>
                <w:rFonts w:cs="Arial"/>
                <w:b/>
                <w:color w:val="58595B"/>
                <w:spacing w:val="-5"/>
                <w:sz w:val="18"/>
                <w:szCs w:val="18"/>
              </w:rPr>
            </w:pPr>
            <w:r w:rsidRPr="00EE674D">
              <w:rPr>
                <w:rFonts w:cs="Arial"/>
                <w:b/>
                <w:color w:val="58595B"/>
                <w:sz w:val="18"/>
              </w:rPr>
              <w:t>Bot 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2A77429" w14:textId="0CCDD920" w:rsidR="00275100" w:rsidRPr="00EB6E16" w:rsidRDefault="00275100" w:rsidP="00275100">
            <w:pPr>
              <w:jc w:val="center"/>
              <w:rPr>
                <w:rFonts w:cs="Arial"/>
                <w:b/>
                <w:bCs/>
                <w:color w:val="58595B"/>
                <w:spacing w:val="-5"/>
                <w:sz w:val="18"/>
                <w:szCs w:val="18"/>
              </w:rPr>
            </w:pPr>
            <w:r w:rsidRPr="00EE674D">
              <w:rPr>
                <w:rFonts w:cs="Arial"/>
                <w:b/>
                <w:color w:val="58595B"/>
                <w:sz w:val="18"/>
              </w:rPr>
              <w:t>Notification details</w:t>
            </w:r>
          </w:p>
        </w:tc>
      </w:tr>
      <w:tr w:rsidR="00275100" w:rsidRPr="00477BA7" w14:paraId="77CE5B97" w14:textId="77777777" w:rsidTr="00275100">
        <w:trPr>
          <w:trHeight w:val="360"/>
        </w:trPr>
        <w:tc>
          <w:tcPr>
            <w:tcW w:w="1150"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654033B3" w14:textId="7E70C922" w:rsidR="00275100" w:rsidRPr="00275100" w:rsidRDefault="00275100" w:rsidP="00275100">
            <w:pPr>
              <w:rPr>
                <w:rFonts w:cs="Arial"/>
                <w:bCs/>
                <w:spacing w:val="-5"/>
                <w:sz w:val="18"/>
                <w:szCs w:val="18"/>
              </w:rPr>
            </w:pPr>
            <w:r w:rsidRPr="00275100">
              <w:rPr>
                <w:rFonts w:cs="Arial"/>
                <w:bCs/>
                <w:color w:val="58595B"/>
                <w:sz w:val="18"/>
              </w:rPr>
              <w:t>BE00001</w:t>
            </w:r>
          </w:p>
        </w:tc>
        <w:tc>
          <w:tcPr>
            <w:tcW w:w="1510" w:type="dxa"/>
            <w:tcBorders>
              <w:top w:val="single" w:sz="24" w:space="0" w:color="0BA2B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6B0C44DF" w14:textId="47E10B0C" w:rsidR="00275100" w:rsidRPr="00275100" w:rsidRDefault="00275100" w:rsidP="00275100">
            <w:pPr>
              <w:pStyle w:val="Chartcopy"/>
              <w:rPr>
                <w:bCs/>
              </w:rPr>
            </w:pPr>
            <w:r w:rsidRPr="00275100">
              <w:rPr>
                <w:bCs/>
                <w:sz w:val="18"/>
              </w:rPr>
              <w:t>&lt;Business Exception message that is being thrown&gt;</w:t>
            </w:r>
          </w:p>
        </w:tc>
        <w:tc>
          <w:tcPr>
            <w:tcW w:w="1149" w:type="dxa"/>
            <w:tcBorders>
              <w:top w:val="single" w:sz="24" w:space="0" w:color="F4A700"/>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50BB1FF6" w14:textId="1F71A234" w:rsidR="00275100" w:rsidRPr="00275100" w:rsidRDefault="00275100" w:rsidP="00275100">
            <w:pPr>
              <w:pStyle w:val="Chartcopy"/>
              <w:rPr>
                <w:bCs/>
              </w:rPr>
            </w:pPr>
            <w:r w:rsidRPr="00275100">
              <w:rPr>
                <w:bCs/>
                <w:sz w:val="18"/>
              </w:rPr>
              <w:t>Business Exception</w:t>
            </w:r>
          </w:p>
        </w:tc>
        <w:tc>
          <w:tcPr>
            <w:tcW w:w="4305" w:type="dxa"/>
            <w:tcBorders>
              <w:top w:val="single" w:sz="24" w:space="0" w:color="58595B"/>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tcPr>
          <w:p w14:paraId="35C6116F" w14:textId="65686C5F" w:rsidR="00275100" w:rsidRPr="00275100" w:rsidRDefault="00275100" w:rsidP="00275100">
            <w:pPr>
              <w:pStyle w:val="Chartcopy"/>
              <w:rPr>
                <w:bCs/>
              </w:rPr>
            </w:pPr>
            <w:r w:rsidRPr="00275100">
              <w:rPr>
                <w:bCs/>
                <w:sz w:val="18"/>
              </w:rPr>
              <w:t>Email SME and generate report code &lt;Insert Report Code here&gt;</w:t>
            </w:r>
          </w:p>
        </w:tc>
        <w:tc>
          <w:tcPr>
            <w:tcW w:w="1197" w:type="dxa"/>
            <w:tcBorders>
              <w:top w:val="single" w:sz="24" w:space="0" w:color="FA4616"/>
              <w:left w:val="single" w:sz="8" w:space="0" w:color="DFE3E3"/>
              <w:bottom w:val="single" w:sz="8" w:space="0" w:color="DFE3E3"/>
              <w:right w:val="single" w:sz="4" w:space="0" w:color="808080" w:themeColor="background1" w:themeShade="80"/>
            </w:tcBorders>
            <w:shd w:val="clear" w:color="auto" w:fill="F6F6F6"/>
          </w:tcPr>
          <w:p w14:paraId="0A97ACD7" w14:textId="72125D4A" w:rsidR="00275100" w:rsidRPr="00275100" w:rsidRDefault="00275100" w:rsidP="00275100">
            <w:pPr>
              <w:pStyle w:val="Chartcopy"/>
              <w:rPr>
                <w:bCs/>
              </w:rPr>
            </w:pPr>
            <w:r w:rsidRPr="00275100">
              <w:rPr>
                <w:bCs/>
                <w:sz w:val="18"/>
              </w:rPr>
              <w:t>&lt;Additional details like email/backup etc.&gt;</w:t>
            </w:r>
          </w:p>
        </w:tc>
      </w:tr>
      <w:tr w:rsidR="00275100" w:rsidRPr="00477BA7" w14:paraId="3FD6CBD2" w14:textId="77777777" w:rsidTr="00275100">
        <w:trPr>
          <w:trHeight w:val="360"/>
        </w:trPr>
        <w:tc>
          <w:tcPr>
            <w:tcW w:w="1150"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429CA57E" w14:textId="04520B94" w:rsidR="00275100" w:rsidRPr="00275100" w:rsidRDefault="00275100" w:rsidP="00275100">
            <w:pPr>
              <w:rPr>
                <w:rFonts w:cs="Arial"/>
                <w:bCs/>
                <w:color w:val="58595B"/>
                <w:spacing w:val="-5"/>
                <w:sz w:val="18"/>
                <w:szCs w:val="18"/>
              </w:rPr>
            </w:pPr>
            <w:r w:rsidRPr="00275100">
              <w:rPr>
                <w:rFonts w:cs="Arial"/>
                <w:bCs/>
                <w:color w:val="58595B"/>
                <w:sz w:val="18"/>
              </w:rPr>
              <w:t>SE00001</w:t>
            </w:r>
          </w:p>
        </w:tc>
        <w:tc>
          <w:tcPr>
            <w:tcW w:w="1510"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tcPr>
          <w:p w14:paraId="0E85B382" w14:textId="5A92E4F6" w:rsidR="00275100" w:rsidRPr="00275100" w:rsidRDefault="00275100" w:rsidP="00275100">
            <w:pPr>
              <w:pStyle w:val="Chartcopy"/>
              <w:rPr>
                <w:bCs/>
              </w:rPr>
            </w:pPr>
            <w:r w:rsidRPr="00275100">
              <w:rPr>
                <w:bCs/>
                <w:sz w:val="18"/>
              </w:rPr>
              <w:t>&lt;System Exception message that is being thrown&gt;</w:t>
            </w:r>
          </w:p>
        </w:tc>
        <w:tc>
          <w:tcPr>
            <w:tcW w:w="1149"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tcPr>
          <w:p w14:paraId="3A4448CF" w14:textId="5066940C" w:rsidR="00275100" w:rsidRPr="00275100" w:rsidRDefault="00275100" w:rsidP="00275100">
            <w:pPr>
              <w:pStyle w:val="Chartcopy"/>
              <w:rPr>
                <w:bCs/>
              </w:rPr>
            </w:pPr>
            <w:r w:rsidRPr="00275100">
              <w:rPr>
                <w:bCs/>
                <w:sz w:val="18"/>
              </w:rPr>
              <w:t>System Exception</w:t>
            </w:r>
          </w:p>
        </w:tc>
        <w:tc>
          <w:tcPr>
            <w:tcW w:w="4305" w:type="dxa"/>
            <w:tcBorders>
              <w:top w:val="single" w:sz="8" w:space="0" w:color="DFE3E3"/>
              <w:left w:val="single" w:sz="8" w:space="0" w:color="DFE3E3"/>
              <w:bottom w:val="single" w:sz="8" w:space="0" w:color="DFE3E3"/>
              <w:right w:val="single" w:sz="8" w:space="0" w:color="DFE3E3"/>
            </w:tcBorders>
            <w:tcMar>
              <w:top w:w="72" w:type="dxa"/>
              <w:left w:w="144" w:type="dxa"/>
              <w:bottom w:w="72" w:type="dxa"/>
              <w:right w:w="144" w:type="dxa"/>
            </w:tcMar>
          </w:tcPr>
          <w:p w14:paraId="68AA0B15" w14:textId="0A4A72AB" w:rsidR="00275100" w:rsidRPr="00275100" w:rsidRDefault="00275100" w:rsidP="00275100">
            <w:pPr>
              <w:pStyle w:val="Chartcopy"/>
              <w:rPr>
                <w:bCs/>
              </w:rPr>
            </w:pPr>
            <w:r w:rsidRPr="00275100">
              <w:rPr>
                <w:bCs/>
                <w:sz w:val="18"/>
              </w:rPr>
              <w:t>Email RPA Controller and disable Queue Trigger &lt;Insert Queue Trigger name here&gt;</w:t>
            </w:r>
          </w:p>
        </w:tc>
        <w:tc>
          <w:tcPr>
            <w:tcW w:w="1197" w:type="dxa"/>
            <w:tcBorders>
              <w:top w:val="single" w:sz="8" w:space="0" w:color="DFE3E3"/>
              <w:left w:val="single" w:sz="8" w:space="0" w:color="DFE3E3"/>
              <w:bottom w:val="single" w:sz="8" w:space="0" w:color="DFE3E3"/>
              <w:right w:val="single" w:sz="4" w:space="0" w:color="808080" w:themeColor="background1" w:themeShade="80"/>
            </w:tcBorders>
          </w:tcPr>
          <w:p w14:paraId="5E781552" w14:textId="651DC995" w:rsidR="00275100" w:rsidRPr="00275100" w:rsidRDefault="00275100" w:rsidP="00275100">
            <w:pPr>
              <w:pStyle w:val="Chartcopy"/>
              <w:rPr>
                <w:bCs/>
              </w:rPr>
            </w:pPr>
            <w:r w:rsidRPr="00275100">
              <w:rPr>
                <w:bCs/>
                <w:sz w:val="18"/>
              </w:rPr>
              <w:t>&lt;Additional details like email/backup etc.&gt;</w:t>
            </w:r>
          </w:p>
        </w:tc>
      </w:tr>
      <w:tr w:rsidR="003424E8" w:rsidRPr="00477BA7" w14:paraId="02FC1ACD" w14:textId="77777777" w:rsidTr="00275100">
        <w:trPr>
          <w:trHeight w:val="360"/>
        </w:trPr>
        <w:tc>
          <w:tcPr>
            <w:tcW w:w="1150"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vAlign w:val="center"/>
          </w:tcPr>
          <w:p w14:paraId="2E5619BF" w14:textId="2FE4E71F" w:rsidR="003424E8" w:rsidRPr="00275100" w:rsidRDefault="003424E8" w:rsidP="006D3844">
            <w:pPr>
              <w:rPr>
                <w:rFonts w:cs="Arial"/>
                <w:bCs/>
                <w:color w:val="58595B"/>
                <w:spacing w:val="-5"/>
                <w:sz w:val="18"/>
                <w:szCs w:val="18"/>
              </w:rPr>
            </w:pPr>
          </w:p>
        </w:tc>
        <w:tc>
          <w:tcPr>
            <w:tcW w:w="1510"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382681CA" w14:textId="77777777" w:rsidR="003424E8" w:rsidRPr="00275100" w:rsidRDefault="003424E8" w:rsidP="006D3844">
            <w:pPr>
              <w:pStyle w:val="Chartcopy"/>
              <w:rPr>
                <w:bCs/>
              </w:rPr>
            </w:pPr>
          </w:p>
        </w:tc>
        <w:tc>
          <w:tcPr>
            <w:tcW w:w="1149"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384DEE36" w14:textId="77777777" w:rsidR="003424E8" w:rsidRPr="00275100" w:rsidRDefault="003424E8" w:rsidP="006D3844">
            <w:pPr>
              <w:pStyle w:val="Chartcopy"/>
              <w:rPr>
                <w:bCs/>
              </w:rPr>
            </w:pPr>
          </w:p>
        </w:tc>
        <w:tc>
          <w:tcPr>
            <w:tcW w:w="4305" w:type="dxa"/>
            <w:tcBorders>
              <w:top w:val="single" w:sz="8" w:space="0" w:color="DFE3E3"/>
              <w:left w:val="single" w:sz="8" w:space="0" w:color="DFE3E3"/>
              <w:bottom w:val="single" w:sz="8" w:space="0" w:color="DFE3E3"/>
              <w:right w:val="single" w:sz="8" w:space="0" w:color="DFE3E3"/>
            </w:tcBorders>
            <w:shd w:val="clear" w:color="auto" w:fill="F6F6F6"/>
            <w:tcMar>
              <w:top w:w="72" w:type="dxa"/>
              <w:left w:w="144" w:type="dxa"/>
              <w:bottom w:w="72" w:type="dxa"/>
              <w:right w:w="144" w:type="dxa"/>
            </w:tcMar>
            <w:vAlign w:val="center"/>
          </w:tcPr>
          <w:p w14:paraId="20B86091" w14:textId="77777777" w:rsidR="003424E8" w:rsidRPr="00275100" w:rsidRDefault="003424E8" w:rsidP="006D3844">
            <w:pPr>
              <w:pStyle w:val="Chartcopy"/>
              <w:rPr>
                <w:bCs/>
              </w:rPr>
            </w:pPr>
          </w:p>
        </w:tc>
        <w:tc>
          <w:tcPr>
            <w:tcW w:w="1197"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vAlign w:val="center"/>
          </w:tcPr>
          <w:p w14:paraId="5C5D5113" w14:textId="77777777" w:rsidR="003424E8" w:rsidRPr="00275100" w:rsidRDefault="003424E8" w:rsidP="006D3844">
            <w:pPr>
              <w:pStyle w:val="Chartcopy"/>
              <w:rPr>
                <w:bCs/>
              </w:rPr>
            </w:pPr>
          </w:p>
        </w:tc>
      </w:tr>
      <w:tr w:rsidR="003424E8" w:rsidRPr="00477BA7" w14:paraId="6F1D25EE" w14:textId="77777777" w:rsidTr="00275100">
        <w:trPr>
          <w:trHeight w:val="360"/>
        </w:trPr>
        <w:tc>
          <w:tcPr>
            <w:tcW w:w="1150"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1C9CD63C" w14:textId="7B836468" w:rsidR="003424E8" w:rsidRPr="00275100" w:rsidRDefault="003424E8" w:rsidP="006D3844">
            <w:pPr>
              <w:rPr>
                <w:rFonts w:cs="Arial"/>
                <w:bCs/>
                <w:color w:val="58595B"/>
                <w:spacing w:val="-5"/>
                <w:sz w:val="18"/>
                <w:szCs w:val="18"/>
              </w:rPr>
            </w:pPr>
          </w:p>
        </w:tc>
        <w:tc>
          <w:tcPr>
            <w:tcW w:w="1510"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47D37246" w14:textId="77777777" w:rsidR="003424E8" w:rsidRPr="00275100" w:rsidRDefault="003424E8" w:rsidP="006D3844">
            <w:pPr>
              <w:pStyle w:val="Chartcopy"/>
              <w:rPr>
                <w:bCs/>
              </w:rPr>
            </w:pPr>
          </w:p>
        </w:tc>
        <w:tc>
          <w:tcPr>
            <w:tcW w:w="1149"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15D3B3EF" w14:textId="77777777" w:rsidR="003424E8" w:rsidRPr="00275100" w:rsidRDefault="003424E8" w:rsidP="006D3844">
            <w:pPr>
              <w:pStyle w:val="Chartcopy"/>
              <w:rPr>
                <w:bCs/>
              </w:rPr>
            </w:pPr>
          </w:p>
        </w:tc>
        <w:tc>
          <w:tcPr>
            <w:tcW w:w="4305" w:type="dxa"/>
            <w:tcBorders>
              <w:top w:val="single" w:sz="8" w:space="0" w:color="DFE3E3"/>
              <w:left w:val="single" w:sz="8" w:space="0" w:color="DFE3E3"/>
              <w:bottom w:val="single" w:sz="8" w:space="0" w:color="DFE3E3"/>
              <w:right w:val="single" w:sz="8" w:space="0" w:color="DFE3E3"/>
            </w:tcBorders>
            <w:shd w:val="clear" w:color="auto" w:fill="FFFFFF" w:themeFill="background1"/>
            <w:tcMar>
              <w:top w:w="72" w:type="dxa"/>
              <w:left w:w="144" w:type="dxa"/>
              <w:bottom w:w="72" w:type="dxa"/>
              <w:right w:w="144" w:type="dxa"/>
            </w:tcMar>
            <w:vAlign w:val="center"/>
          </w:tcPr>
          <w:p w14:paraId="75AA9CC1" w14:textId="77777777" w:rsidR="003424E8" w:rsidRPr="00275100" w:rsidRDefault="003424E8" w:rsidP="006D3844">
            <w:pPr>
              <w:pStyle w:val="Chartcopy"/>
              <w:rPr>
                <w:bCs/>
              </w:rPr>
            </w:pPr>
          </w:p>
        </w:tc>
        <w:tc>
          <w:tcPr>
            <w:tcW w:w="1197"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vAlign w:val="center"/>
          </w:tcPr>
          <w:p w14:paraId="2D4C9C83" w14:textId="77777777" w:rsidR="003424E8" w:rsidRPr="00275100" w:rsidRDefault="003424E8" w:rsidP="006D3844">
            <w:pPr>
              <w:pStyle w:val="Chartcopy"/>
              <w:rPr>
                <w:bCs/>
              </w:rPr>
            </w:pPr>
          </w:p>
        </w:tc>
      </w:tr>
      <w:tr w:rsidR="003424E8" w:rsidRPr="00477BA7" w14:paraId="497DEDA3" w14:textId="77777777" w:rsidTr="00275100">
        <w:trPr>
          <w:trHeight w:val="360"/>
        </w:trPr>
        <w:tc>
          <w:tcPr>
            <w:tcW w:w="1150"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4C44FB38" w14:textId="77777777" w:rsidR="003424E8" w:rsidRPr="00275100" w:rsidRDefault="003424E8" w:rsidP="006D3844">
            <w:pPr>
              <w:rPr>
                <w:rFonts w:cs="Arial"/>
                <w:bCs/>
                <w:color w:val="58595B"/>
                <w:spacing w:val="-5"/>
                <w:sz w:val="18"/>
                <w:szCs w:val="18"/>
              </w:rPr>
            </w:pPr>
          </w:p>
        </w:tc>
        <w:tc>
          <w:tcPr>
            <w:tcW w:w="1510"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0D667295" w14:textId="77777777" w:rsidR="003424E8" w:rsidRPr="00275100" w:rsidRDefault="003424E8" w:rsidP="006D3844">
            <w:pPr>
              <w:pStyle w:val="Chartcopy"/>
              <w:rPr>
                <w:bCs/>
              </w:rPr>
            </w:pPr>
          </w:p>
        </w:tc>
        <w:tc>
          <w:tcPr>
            <w:tcW w:w="1149"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2E466C70" w14:textId="77777777" w:rsidR="003424E8" w:rsidRPr="00275100" w:rsidRDefault="003424E8" w:rsidP="006D3844">
            <w:pPr>
              <w:pStyle w:val="Chartcopy"/>
              <w:rPr>
                <w:bCs/>
              </w:rPr>
            </w:pPr>
          </w:p>
        </w:tc>
        <w:tc>
          <w:tcPr>
            <w:tcW w:w="4305" w:type="dxa"/>
            <w:tcBorders>
              <w:top w:val="single" w:sz="8" w:space="0" w:color="DFE3E3"/>
              <w:left w:val="single" w:sz="8" w:space="0" w:color="DFE3E3"/>
              <w:bottom w:val="single" w:sz="4" w:space="0" w:color="808080" w:themeColor="background1" w:themeShade="80"/>
              <w:right w:val="single" w:sz="8" w:space="0" w:color="DFE3E3"/>
            </w:tcBorders>
            <w:shd w:val="clear" w:color="auto" w:fill="F6F6F6"/>
            <w:tcMar>
              <w:top w:w="72" w:type="dxa"/>
              <w:left w:w="144" w:type="dxa"/>
              <w:bottom w:w="72" w:type="dxa"/>
              <w:right w:w="144" w:type="dxa"/>
            </w:tcMar>
            <w:vAlign w:val="center"/>
          </w:tcPr>
          <w:p w14:paraId="5EBAC1E7" w14:textId="77777777" w:rsidR="003424E8" w:rsidRPr="00275100" w:rsidRDefault="003424E8" w:rsidP="006D3844">
            <w:pPr>
              <w:pStyle w:val="Chartcopy"/>
              <w:rPr>
                <w:bCs/>
              </w:rPr>
            </w:pPr>
          </w:p>
        </w:tc>
        <w:tc>
          <w:tcPr>
            <w:tcW w:w="1197"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vAlign w:val="center"/>
          </w:tcPr>
          <w:p w14:paraId="3DADA41E" w14:textId="77777777" w:rsidR="003424E8" w:rsidRPr="00275100" w:rsidRDefault="003424E8" w:rsidP="006D3844">
            <w:pPr>
              <w:pStyle w:val="Chartcopy"/>
              <w:rPr>
                <w:bCs/>
              </w:rPr>
            </w:pPr>
          </w:p>
        </w:tc>
      </w:tr>
    </w:tbl>
    <w:p w14:paraId="18A74412" w14:textId="77777777" w:rsidR="00804570" w:rsidRPr="0020445A" w:rsidRDefault="00804570" w:rsidP="0059594B"/>
    <w:p w14:paraId="133A554B" w14:textId="77777777" w:rsidR="006E13D6" w:rsidRPr="0020445A" w:rsidRDefault="006E13D6" w:rsidP="00491435">
      <w:pPr>
        <w:pStyle w:val="Heading2"/>
      </w:pPr>
      <w:bookmarkStart w:id="35" w:name="_Toc204013717"/>
      <w:r w:rsidRPr="0020445A">
        <w:t>Debugging tips</w:t>
      </w:r>
      <w:bookmarkEnd w:id="35"/>
    </w:p>
    <w:p w14:paraId="3FE6D159" w14:textId="23058510" w:rsidR="006E13D6" w:rsidRPr="0020445A" w:rsidRDefault="006E13D6" w:rsidP="00491435">
      <w:pPr>
        <w:pStyle w:val="Heading2"/>
      </w:pPr>
      <w:bookmarkStart w:id="36" w:name="_Toc204013718"/>
      <w:r w:rsidRPr="0020445A">
        <w:t xml:space="preserve">Code and performance optimization techniques </w:t>
      </w:r>
      <w:r w:rsidR="00886267" w:rsidRPr="0020445A">
        <w:t>used.</w:t>
      </w:r>
      <w:bookmarkEnd w:id="36"/>
    </w:p>
    <w:p w14:paraId="781ACDF2" w14:textId="6E0ECBDA" w:rsidR="0048045E" w:rsidRPr="0020445A" w:rsidRDefault="0048045E" w:rsidP="00150349">
      <w:r w:rsidRPr="0020445A">
        <w:t>&lt;</w:t>
      </w:r>
      <w:r w:rsidR="00B34612" w:rsidRPr="0020445A">
        <w:t>Example 1:</w:t>
      </w:r>
      <w:r w:rsidR="00514886" w:rsidRPr="0020445A">
        <w:t xml:space="preserve"> </w:t>
      </w:r>
      <w:r w:rsidR="00172A63" w:rsidRPr="0020445A">
        <w:t>Used APIs instead of UiAutomation</w:t>
      </w:r>
      <w:r w:rsidR="00B34612" w:rsidRPr="0020445A">
        <w:t xml:space="preserve"> </w:t>
      </w:r>
      <w:r w:rsidRPr="0020445A">
        <w:t>&gt;</w:t>
      </w:r>
    </w:p>
    <w:p w14:paraId="6B431534" w14:textId="4AD84A90" w:rsidR="00172A63" w:rsidRPr="0020445A" w:rsidRDefault="00172A63" w:rsidP="00150349">
      <w:r w:rsidRPr="0020445A">
        <w:t xml:space="preserve">&lt;Example 2: </w:t>
      </w:r>
      <w:r w:rsidR="00150349" w:rsidRPr="0020445A">
        <w:t>Data handling logic is improved to run in parallel</w:t>
      </w:r>
      <w:r w:rsidRPr="0020445A">
        <w:t xml:space="preserve"> &gt;</w:t>
      </w:r>
    </w:p>
    <w:p w14:paraId="35B7E7C4" w14:textId="664D716B" w:rsidR="00172A63" w:rsidRPr="0020445A" w:rsidRDefault="00150349" w:rsidP="0048045E">
      <w:r w:rsidRPr="0020445A">
        <w:t xml:space="preserve">&lt;Example 3: Background and Foreground processes work in unison to </w:t>
      </w:r>
      <w:r w:rsidR="00834A34" w:rsidRPr="0020445A">
        <w:t>increase AHT</w:t>
      </w:r>
      <w:r w:rsidRPr="0020445A">
        <w:t xml:space="preserve"> &gt;</w:t>
      </w:r>
    </w:p>
    <w:p w14:paraId="14FA1887" w14:textId="77777777" w:rsidR="006E13D6" w:rsidRPr="0020445A" w:rsidRDefault="006E13D6" w:rsidP="00491435">
      <w:pPr>
        <w:pStyle w:val="Heading2"/>
      </w:pPr>
      <w:bookmarkStart w:id="37" w:name="_Toc204013719"/>
      <w:r w:rsidRPr="0020445A">
        <w:t>Code review, issues, and fixes</w:t>
      </w:r>
      <w:bookmarkEnd w:id="37"/>
    </w:p>
    <w:p w14:paraId="053F15BC" w14:textId="688B3168" w:rsidR="003F37CF" w:rsidRPr="0020445A" w:rsidRDefault="003F37CF" w:rsidP="003F37CF">
      <w:r w:rsidRPr="0020445A">
        <w:t xml:space="preserve">&lt;Include code review </w:t>
      </w:r>
      <w:r w:rsidR="00A908AA" w:rsidRPr="0020445A">
        <w:t xml:space="preserve">report, </w:t>
      </w:r>
      <w:r w:rsidR="004C5502" w:rsidRPr="0020445A">
        <w:t>issues found and fixed with package versions</w:t>
      </w:r>
      <w:r w:rsidRPr="0020445A">
        <w:t>&gt;</w:t>
      </w:r>
    </w:p>
    <w:p w14:paraId="598BBAAC" w14:textId="77777777" w:rsidR="006E13D6" w:rsidRPr="0020445A" w:rsidRDefault="006E13D6" w:rsidP="00491435">
      <w:pPr>
        <w:pStyle w:val="Heading2"/>
      </w:pPr>
      <w:bookmarkStart w:id="38" w:name="_Toc204013720"/>
      <w:r w:rsidRPr="0020445A">
        <w:t>Dependencies</w:t>
      </w:r>
      <w:bookmarkEnd w:id="38"/>
    </w:p>
    <w:p w14:paraId="1685E496" w14:textId="475430B6" w:rsidR="0033009B" w:rsidRDefault="0033009B" w:rsidP="0033009B">
      <w:r w:rsidRPr="0020445A">
        <w:t>&lt;Includes UiPath</w:t>
      </w:r>
      <w:r w:rsidR="0048061C" w:rsidRPr="0020445A">
        <w:t xml:space="preserve"> </w:t>
      </w:r>
      <w:r w:rsidRPr="0020445A">
        <w:t xml:space="preserve">packages </w:t>
      </w:r>
      <w:r w:rsidR="0048061C" w:rsidRPr="0020445A">
        <w:t xml:space="preserve">and corresponding </w:t>
      </w:r>
      <w:r w:rsidR="008D46BE" w:rsidRPr="0020445A">
        <w:t>versions</w:t>
      </w:r>
      <w:r w:rsidR="0044225D" w:rsidRPr="0020445A">
        <w:t xml:space="preserve"> from the official feed</w:t>
      </w:r>
      <w:r w:rsidR="0048061C" w:rsidRPr="0020445A">
        <w:t xml:space="preserve"> </w:t>
      </w:r>
      <w:r w:rsidRPr="0020445A">
        <w:t>&gt;</w:t>
      </w:r>
    </w:p>
    <w:p w14:paraId="4837B848" w14:textId="77777777" w:rsidR="005E4E12" w:rsidRPr="0020445A" w:rsidRDefault="005E4E12" w:rsidP="0033009B"/>
    <w:p w14:paraId="0ACF9BB5" w14:textId="7FB15879" w:rsidR="00525927" w:rsidRPr="0020445A" w:rsidRDefault="006E13D6" w:rsidP="00491435">
      <w:pPr>
        <w:pStyle w:val="Heading2"/>
      </w:pPr>
      <w:bookmarkStart w:id="39" w:name="_Toc204013721"/>
      <w:r w:rsidRPr="0020445A">
        <w:lastRenderedPageBreak/>
        <w:t>External libraries</w:t>
      </w:r>
      <w:bookmarkEnd w:id="39"/>
    </w:p>
    <w:p w14:paraId="392C7DFF" w14:textId="76876309" w:rsidR="0048061C" w:rsidRPr="0020445A" w:rsidRDefault="0048061C" w:rsidP="0048061C">
      <w:r w:rsidRPr="0020445A">
        <w:t>&lt;Third party packages and versions and additional technical dependencies like a custom activity developed solely for the customer</w:t>
      </w:r>
      <w:r w:rsidR="00B453A4" w:rsidRPr="0020445A">
        <w:t>&gt; &lt;Include</w:t>
      </w:r>
      <w:r w:rsidR="00AC6DDD" w:rsidRPr="0020445A">
        <w:t xml:space="preserve">/Embed approvals </w:t>
      </w:r>
      <w:r w:rsidR="006F3F88" w:rsidRPr="0020445A">
        <w:t xml:space="preserve">acquired from the customer </w:t>
      </w:r>
      <w:r w:rsidR="0044225D" w:rsidRPr="0020445A">
        <w:t>team if required</w:t>
      </w:r>
      <w:r w:rsidR="00B453A4" w:rsidRPr="0020445A">
        <w:t>&gt;</w:t>
      </w:r>
    </w:p>
    <w:p w14:paraId="74A2C0E3" w14:textId="32D2D908" w:rsidR="006E13D6" w:rsidRPr="0020445A" w:rsidRDefault="006E13D6" w:rsidP="00491435">
      <w:pPr>
        <w:pStyle w:val="Heading2"/>
      </w:pPr>
      <w:bookmarkStart w:id="40" w:name="_Toc204013722"/>
      <w:r w:rsidRPr="0020445A">
        <w:t>Future improvements</w:t>
      </w:r>
      <w:bookmarkEnd w:id="40"/>
    </w:p>
    <w:p w14:paraId="325DB19C" w14:textId="5AF73992" w:rsidR="003F51E4" w:rsidRPr="0020445A" w:rsidRDefault="005712B4" w:rsidP="00525927">
      <w:r w:rsidRPr="0020445A">
        <w:t xml:space="preserve">&lt;Include potential improvement prospects </w:t>
      </w:r>
      <w:r w:rsidR="00600FA0" w:rsidRPr="0020445A">
        <w:t>to the proces</w:t>
      </w:r>
      <w:r w:rsidR="00B54E9A" w:rsidRPr="0020445A">
        <w:t>s</w:t>
      </w:r>
      <w:r w:rsidR="003F51E4" w:rsidRPr="0020445A">
        <w:t xml:space="preserve"> that can be a result of process re-engineering, upstream and downstream </w:t>
      </w:r>
      <w:r w:rsidR="00541A95" w:rsidRPr="0020445A">
        <w:t xml:space="preserve">changes, </w:t>
      </w:r>
      <w:r w:rsidR="00ED1BD5" w:rsidRPr="0020445A">
        <w:t>change in approach that was not feasible till date,</w:t>
      </w:r>
      <w:r w:rsidR="00A06FB5" w:rsidRPr="0020445A">
        <w:t xml:space="preserve"> </w:t>
      </w:r>
      <w:r w:rsidR="00CB4470" w:rsidRPr="0020445A">
        <w:t>user interface automation to API integration etc.</w:t>
      </w:r>
      <w:r w:rsidRPr="0020445A">
        <w:t>&gt;</w:t>
      </w:r>
    </w:p>
    <w:p w14:paraId="22CEAABE" w14:textId="77777777" w:rsidR="006E13D6" w:rsidRPr="0020445A" w:rsidRDefault="006E13D6" w:rsidP="00491435">
      <w:pPr>
        <w:pStyle w:val="Heading2"/>
      </w:pPr>
      <w:bookmarkStart w:id="41" w:name="_Toc204013723"/>
      <w:r w:rsidRPr="0020445A">
        <w:t>Compliance considerations</w:t>
      </w:r>
      <w:bookmarkEnd w:id="41"/>
    </w:p>
    <w:p w14:paraId="556A50A9" w14:textId="77777777" w:rsidR="006E13D6"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544"/>
        <w:gridCol w:w="5528"/>
      </w:tblGrid>
      <w:tr w:rsidR="00275100" w:rsidRPr="00477BA7" w14:paraId="46740F1B" w14:textId="77777777" w:rsidTr="00275100">
        <w:trPr>
          <w:trHeight w:val="360"/>
        </w:trP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5A779488" w14:textId="18B9FB9C" w:rsidR="00275100" w:rsidRPr="00275100" w:rsidRDefault="00275100" w:rsidP="00275100">
            <w:pPr>
              <w:rPr>
                <w:rFonts w:cs="Arial"/>
                <w:b/>
                <w:spacing w:val="-5"/>
                <w:sz w:val="18"/>
                <w:szCs w:val="18"/>
              </w:rPr>
            </w:pPr>
            <w:r w:rsidRPr="00275100">
              <w:rPr>
                <w:rFonts w:cs="Arial"/>
                <w:b/>
                <w:sz w:val="18"/>
              </w:rPr>
              <w:t>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388A10B4" w14:textId="52469A46" w:rsidR="00275100" w:rsidRPr="00EB6E16" w:rsidRDefault="00275100" w:rsidP="00275100">
            <w:pPr>
              <w:jc w:val="center"/>
              <w:rPr>
                <w:rFonts w:cs="Arial"/>
                <w:b/>
                <w:color w:val="58595B"/>
                <w:spacing w:val="-5"/>
                <w:sz w:val="18"/>
                <w:szCs w:val="18"/>
              </w:rPr>
            </w:pPr>
            <w:r w:rsidRPr="00EE674D">
              <w:rPr>
                <w:rFonts w:cs="Arial"/>
                <w:b/>
                <w:color w:val="58595B"/>
                <w:sz w:val="18"/>
              </w:rPr>
              <w:t>Specific Considerations (use N/A if not applicable)</w:t>
            </w:r>
          </w:p>
        </w:tc>
      </w:tr>
      <w:tr w:rsidR="00275100" w:rsidRPr="00477BA7" w14:paraId="55426B96" w14:textId="77777777" w:rsidTr="00275100">
        <w:trPr>
          <w:trHeight w:val="360"/>
        </w:trPr>
        <w:tc>
          <w:tcPr>
            <w:tcW w:w="3544"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6D746B87" w14:textId="54B8C6DC" w:rsidR="00275100" w:rsidRPr="002F399E" w:rsidRDefault="00275100" w:rsidP="00275100">
            <w:pPr>
              <w:rPr>
                <w:rFonts w:cs="Arial"/>
                <w:spacing w:val="-5"/>
                <w:sz w:val="18"/>
                <w:szCs w:val="18"/>
              </w:rPr>
            </w:pPr>
            <w:r w:rsidRPr="00EE674D">
              <w:rPr>
                <w:rFonts w:cs="Arial"/>
                <w:b/>
                <w:color w:val="58595B"/>
                <w:sz w:val="18"/>
              </w:rPr>
              <w:t>Sarbanes Oxley (SOX)</w:t>
            </w:r>
          </w:p>
        </w:tc>
        <w:tc>
          <w:tcPr>
            <w:tcW w:w="5528" w:type="dxa"/>
            <w:tcBorders>
              <w:top w:val="single" w:sz="24" w:space="0" w:color="0BA2B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tcPr>
          <w:p w14:paraId="264E0963" w14:textId="723E8030" w:rsidR="00275100" w:rsidRPr="00275100" w:rsidRDefault="00275100" w:rsidP="00275100">
            <w:pPr>
              <w:pStyle w:val="Chartcopy"/>
              <w:rPr>
                <w:bCs/>
              </w:rPr>
            </w:pPr>
            <w:r w:rsidRPr="00275100">
              <w:rPr>
                <w:rFonts w:eastAsia="Arial Unicode MS"/>
                <w:bCs/>
                <w:sz w:val="18"/>
              </w:rPr>
              <w:t>&lt;Fill information with appropriate information&gt;</w:t>
            </w:r>
          </w:p>
        </w:tc>
      </w:tr>
      <w:tr w:rsidR="00275100" w:rsidRPr="00477BA7" w14:paraId="25F54A9B" w14:textId="77777777" w:rsidTr="00275100">
        <w:trPr>
          <w:trHeight w:val="360"/>
        </w:trPr>
        <w:tc>
          <w:tcPr>
            <w:tcW w:w="3544" w:type="dxa"/>
            <w:tcBorders>
              <w:top w:val="single" w:sz="8" w:space="0" w:color="DFE3E3"/>
              <w:left w:val="single" w:sz="4" w:space="0" w:color="808080" w:themeColor="background1" w:themeShade="80"/>
              <w:bottom w:val="single" w:sz="8" w:space="0" w:color="DFE3E3"/>
              <w:right w:val="single" w:sz="8" w:space="0" w:color="DFE3E3"/>
            </w:tcBorders>
            <w:tcMar>
              <w:top w:w="72" w:type="dxa"/>
              <w:left w:w="144" w:type="dxa"/>
              <w:bottom w:w="72" w:type="dxa"/>
              <w:right w:w="144" w:type="dxa"/>
            </w:tcMar>
          </w:tcPr>
          <w:p w14:paraId="702645FC" w14:textId="47E3974B" w:rsidR="00275100" w:rsidRPr="00EB6E16" w:rsidRDefault="00275100" w:rsidP="00275100">
            <w:pPr>
              <w:rPr>
                <w:rFonts w:cs="Arial"/>
                <w:b/>
                <w:color w:val="58595B"/>
                <w:spacing w:val="-5"/>
                <w:sz w:val="18"/>
                <w:szCs w:val="18"/>
              </w:rPr>
            </w:pPr>
            <w:r w:rsidRPr="00EE674D">
              <w:rPr>
                <w:rFonts w:cs="Arial"/>
                <w:b/>
                <w:color w:val="58595B"/>
                <w:sz w:val="18"/>
              </w:rPr>
              <w:t>HIPAA</w:t>
            </w:r>
          </w:p>
        </w:tc>
        <w:tc>
          <w:tcPr>
            <w:tcW w:w="5528" w:type="dxa"/>
            <w:tcBorders>
              <w:top w:val="single" w:sz="8" w:space="0" w:color="DFE3E3"/>
              <w:left w:val="single" w:sz="8" w:space="0" w:color="DFE3E3"/>
              <w:bottom w:val="single" w:sz="8" w:space="0" w:color="DFE3E3"/>
              <w:right w:val="single" w:sz="4" w:space="0" w:color="808080" w:themeColor="background1" w:themeShade="80"/>
            </w:tcBorders>
            <w:tcMar>
              <w:top w:w="72" w:type="dxa"/>
              <w:left w:w="144" w:type="dxa"/>
              <w:bottom w:w="72" w:type="dxa"/>
              <w:right w:w="144" w:type="dxa"/>
            </w:tcMar>
          </w:tcPr>
          <w:p w14:paraId="0757D55A" w14:textId="286C9BE6" w:rsidR="00275100" w:rsidRPr="00275100" w:rsidRDefault="00275100" w:rsidP="00275100">
            <w:pPr>
              <w:pStyle w:val="Chartcopy"/>
              <w:rPr>
                <w:bCs/>
              </w:rPr>
            </w:pPr>
            <w:r w:rsidRPr="00275100">
              <w:rPr>
                <w:rFonts w:eastAsia="Arial Unicode MS"/>
                <w:bCs/>
                <w:sz w:val="18"/>
              </w:rPr>
              <w:t>&lt;Fill information with appropriate information&gt;</w:t>
            </w:r>
          </w:p>
        </w:tc>
      </w:tr>
      <w:tr w:rsidR="00275100" w:rsidRPr="00477BA7" w14:paraId="2E12791E" w14:textId="77777777" w:rsidTr="00275100">
        <w:trPr>
          <w:trHeight w:val="360"/>
        </w:trPr>
        <w:tc>
          <w:tcPr>
            <w:tcW w:w="3544" w:type="dxa"/>
            <w:tcBorders>
              <w:top w:val="single" w:sz="8" w:space="0" w:color="DFE3E3"/>
              <w:left w:val="single" w:sz="4" w:space="0" w:color="808080" w:themeColor="background1" w:themeShade="80"/>
              <w:bottom w:val="single" w:sz="8" w:space="0" w:color="DFE3E3"/>
              <w:right w:val="single" w:sz="8" w:space="0" w:color="DFE3E3"/>
            </w:tcBorders>
            <w:shd w:val="clear" w:color="auto" w:fill="F6F6F6"/>
            <w:tcMar>
              <w:top w:w="72" w:type="dxa"/>
              <w:left w:w="144" w:type="dxa"/>
              <w:bottom w:w="72" w:type="dxa"/>
              <w:right w:w="144" w:type="dxa"/>
            </w:tcMar>
          </w:tcPr>
          <w:p w14:paraId="4E3BD960" w14:textId="0D80B3FD" w:rsidR="00275100" w:rsidRPr="00EB6E16" w:rsidRDefault="00275100" w:rsidP="00275100">
            <w:pPr>
              <w:rPr>
                <w:rFonts w:cs="Arial"/>
                <w:b/>
                <w:color w:val="58595B"/>
                <w:spacing w:val="-5"/>
                <w:sz w:val="18"/>
                <w:szCs w:val="18"/>
              </w:rPr>
            </w:pPr>
            <w:r w:rsidRPr="00EE674D">
              <w:rPr>
                <w:rFonts w:cs="Arial"/>
                <w:b/>
                <w:color w:val="58595B"/>
                <w:sz w:val="18"/>
              </w:rPr>
              <w:t>FERC Standards of Conduct</w:t>
            </w:r>
          </w:p>
        </w:tc>
        <w:tc>
          <w:tcPr>
            <w:tcW w:w="5528" w:type="dxa"/>
            <w:tcBorders>
              <w:top w:val="single" w:sz="8" w:space="0" w:color="DFE3E3"/>
              <w:left w:val="single" w:sz="8" w:space="0" w:color="DFE3E3"/>
              <w:bottom w:val="single" w:sz="8" w:space="0" w:color="DFE3E3"/>
              <w:right w:val="single" w:sz="4" w:space="0" w:color="808080" w:themeColor="background1" w:themeShade="80"/>
            </w:tcBorders>
            <w:shd w:val="clear" w:color="auto" w:fill="F6F6F6"/>
            <w:tcMar>
              <w:top w:w="72" w:type="dxa"/>
              <w:left w:w="144" w:type="dxa"/>
              <w:bottom w:w="72" w:type="dxa"/>
              <w:right w:w="144" w:type="dxa"/>
            </w:tcMar>
          </w:tcPr>
          <w:p w14:paraId="690F1323" w14:textId="290EF203" w:rsidR="00275100" w:rsidRPr="00275100" w:rsidRDefault="00275100" w:rsidP="00275100">
            <w:pPr>
              <w:pStyle w:val="Chartcopy"/>
              <w:rPr>
                <w:bCs/>
              </w:rPr>
            </w:pPr>
            <w:r w:rsidRPr="00275100">
              <w:rPr>
                <w:rFonts w:eastAsia="Arial Unicode MS"/>
                <w:bCs/>
                <w:sz w:val="18"/>
              </w:rPr>
              <w:t>&lt;Fill information with appropriate information&gt;</w:t>
            </w:r>
          </w:p>
        </w:tc>
      </w:tr>
      <w:tr w:rsidR="00275100" w:rsidRPr="00477BA7" w14:paraId="19FC4E6F" w14:textId="77777777" w:rsidTr="00275100">
        <w:trPr>
          <w:trHeight w:val="360"/>
        </w:trPr>
        <w:tc>
          <w:tcPr>
            <w:tcW w:w="3544"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tcPr>
          <w:p w14:paraId="15BD2EF2" w14:textId="393D9675" w:rsidR="00275100" w:rsidRDefault="00275100" w:rsidP="00275100">
            <w:pPr>
              <w:rPr>
                <w:rFonts w:cs="Arial"/>
                <w:b/>
                <w:color w:val="58595B"/>
                <w:spacing w:val="-5"/>
                <w:sz w:val="18"/>
                <w:szCs w:val="18"/>
              </w:rPr>
            </w:pPr>
            <w:r w:rsidRPr="00EE674D">
              <w:rPr>
                <w:rFonts w:cs="Arial"/>
                <w:b/>
                <w:color w:val="58595B"/>
                <w:sz w:val="18"/>
              </w:rPr>
              <w:t xml:space="preserve">Personally, Identifiable Information (ensure process follows </w:t>
            </w:r>
            <w:proofErr w:type="spellStart"/>
            <w:r w:rsidRPr="00EE674D">
              <w:rPr>
                <w:rFonts w:cs="Arial"/>
                <w:b/>
                <w:color w:val="58595B"/>
                <w:sz w:val="18"/>
              </w:rPr>
              <w:t>PoLP</w:t>
            </w:r>
            <w:proofErr w:type="spellEnd"/>
            <w:r w:rsidRPr="00EE674D">
              <w:rPr>
                <w:rFonts w:cs="Arial"/>
                <w:b/>
                <w:color w:val="58595B"/>
                <w:sz w:val="18"/>
              </w:rPr>
              <w:t>)</w:t>
            </w:r>
          </w:p>
        </w:tc>
        <w:tc>
          <w:tcPr>
            <w:tcW w:w="5528"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tcPr>
          <w:p w14:paraId="15BEB27D" w14:textId="47FCA1D8" w:rsidR="00275100" w:rsidRPr="00275100" w:rsidRDefault="00275100" w:rsidP="00275100">
            <w:pPr>
              <w:pStyle w:val="Chartcopy"/>
              <w:rPr>
                <w:bCs/>
              </w:rPr>
            </w:pPr>
            <w:r w:rsidRPr="00275100">
              <w:rPr>
                <w:rFonts w:eastAsia="Arial Unicode MS"/>
                <w:bCs/>
                <w:sz w:val="18"/>
              </w:rPr>
              <w:t>&lt;Fill information with appropriate information&gt;</w:t>
            </w:r>
          </w:p>
        </w:tc>
      </w:tr>
      <w:tr w:rsidR="00275100" w:rsidRPr="00477BA7" w14:paraId="7C1F9C17" w14:textId="77777777" w:rsidTr="00275100">
        <w:trPr>
          <w:trHeight w:val="360"/>
        </w:trPr>
        <w:tc>
          <w:tcPr>
            <w:tcW w:w="3544" w:type="dxa"/>
            <w:tcBorders>
              <w:top w:val="single" w:sz="8" w:space="0" w:color="DFE3E3"/>
              <w:left w:val="single" w:sz="4" w:space="0" w:color="808080" w:themeColor="background1" w:themeShade="80"/>
              <w:bottom w:val="single" w:sz="8" w:space="0" w:color="DFE3E3"/>
              <w:right w:val="single" w:sz="8" w:space="0" w:color="DFE3E3"/>
            </w:tcBorders>
            <w:shd w:val="clear" w:color="auto" w:fill="FFFFFF" w:themeFill="background1"/>
            <w:tcMar>
              <w:top w:w="72" w:type="dxa"/>
              <w:left w:w="144" w:type="dxa"/>
              <w:bottom w:w="72" w:type="dxa"/>
              <w:right w:w="144" w:type="dxa"/>
            </w:tcMar>
          </w:tcPr>
          <w:p w14:paraId="185B9EDF" w14:textId="41D9AB31" w:rsidR="00275100" w:rsidRPr="00EE674D" w:rsidRDefault="00275100" w:rsidP="00275100">
            <w:pPr>
              <w:rPr>
                <w:rFonts w:cs="Arial"/>
                <w:b/>
                <w:color w:val="58595B"/>
                <w:sz w:val="18"/>
              </w:rPr>
            </w:pPr>
            <w:r w:rsidRPr="00EE674D">
              <w:rPr>
                <w:rFonts w:cs="Arial"/>
                <w:b/>
                <w:color w:val="58595B"/>
                <w:sz w:val="18"/>
              </w:rPr>
              <w:t>Others</w:t>
            </w:r>
          </w:p>
        </w:tc>
        <w:tc>
          <w:tcPr>
            <w:tcW w:w="5528" w:type="dxa"/>
            <w:tcBorders>
              <w:top w:val="single" w:sz="8" w:space="0" w:color="DFE3E3"/>
              <w:left w:val="single" w:sz="8" w:space="0" w:color="DFE3E3"/>
              <w:bottom w:val="single" w:sz="8" w:space="0" w:color="DFE3E3"/>
              <w:right w:val="single" w:sz="4" w:space="0" w:color="808080" w:themeColor="background1" w:themeShade="80"/>
            </w:tcBorders>
            <w:shd w:val="clear" w:color="auto" w:fill="FFFFFF" w:themeFill="background1"/>
            <w:tcMar>
              <w:top w:w="72" w:type="dxa"/>
              <w:left w:w="144" w:type="dxa"/>
              <w:bottom w:w="72" w:type="dxa"/>
              <w:right w:w="144" w:type="dxa"/>
            </w:tcMar>
          </w:tcPr>
          <w:p w14:paraId="0DEA99EC" w14:textId="56895AD4" w:rsidR="00275100" w:rsidRPr="00275100" w:rsidRDefault="00275100" w:rsidP="00275100">
            <w:pPr>
              <w:pStyle w:val="Chartcopy"/>
              <w:rPr>
                <w:rFonts w:eastAsia="Arial Unicode MS"/>
                <w:bCs/>
                <w:sz w:val="18"/>
              </w:rPr>
            </w:pPr>
            <w:r w:rsidRPr="00275100">
              <w:rPr>
                <w:rFonts w:eastAsia="Arial Unicode MS"/>
                <w:bCs/>
                <w:sz w:val="18"/>
              </w:rPr>
              <w:t>&lt;Fill information with appropriate information&gt;</w:t>
            </w:r>
          </w:p>
        </w:tc>
      </w:tr>
      <w:tr w:rsidR="00275100" w:rsidRPr="00477BA7" w14:paraId="22BE497A" w14:textId="77777777" w:rsidTr="00275100">
        <w:trPr>
          <w:trHeight w:val="360"/>
        </w:trPr>
        <w:tc>
          <w:tcPr>
            <w:tcW w:w="3544" w:type="dxa"/>
            <w:tcBorders>
              <w:top w:val="single" w:sz="8" w:space="0" w:color="DFE3E3"/>
              <w:left w:val="single" w:sz="4" w:space="0" w:color="808080" w:themeColor="background1" w:themeShade="80"/>
              <w:bottom w:val="single" w:sz="4" w:space="0" w:color="808080" w:themeColor="background1" w:themeShade="80"/>
              <w:right w:val="single" w:sz="8" w:space="0" w:color="DFE3E3"/>
            </w:tcBorders>
            <w:shd w:val="clear" w:color="auto" w:fill="F6F6F6"/>
            <w:tcMar>
              <w:top w:w="72" w:type="dxa"/>
              <w:left w:w="144" w:type="dxa"/>
              <w:bottom w:w="72" w:type="dxa"/>
              <w:right w:w="144" w:type="dxa"/>
            </w:tcMar>
          </w:tcPr>
          <w:p w14:paraId="7F59B038" w14:textId="1BF232C6" w:rsidR="00275100" w:rsidRDefault="00275100" w:rsidP="00275100">
            <w:pPr>
              <w:rPr>
                <w:rFonts w:cs="Arial"/>
                <w:b/>
                <w:color w:val="58595B"/>
                <w:spacing w:val="-5"/>
                <w:sz w:val="18"/>
                <w:szCs w:val="18"/>
              </w:rPr>
            </w:pPr>
            <w:r w:rsidRPr="00EE674D">
              <w:rPr>
                <w:rFonts w:cs="Arial"/>
                <w:b/>
                <w:color w:val="58595B"/>
                <w:sz w:val="18"/>
              </w:rPr>
              <w:t>File sharing</w:t>
            </w:r>
          </w:p>
        </w:tc>
        <w:tc>
          <w:tcPr>
            <w:tcW w:w="5528" w:type="dxa"/>
            <w:tcBorders>
              <w:top w:val="single" w:sz="8" w:space="0" w:color="DFE3E3"/>
              <w:left w:val="single" w:sz="8" w:space="0" w:color="DFE3E3"/>
              <w:bottom w:val="single" w:sz="4" w:space="0" w:color="808080" w:themeColor="background1" w:themeShade="80"/>
              <w:right w:val="single" w:sz="4" w:space="0" w:color="808080" w:themeColor="background1" w:themeShade="80"/>
            </w:tcBorders>
            <w:shd w:val="clear" w:color="auto" w:fill="F6F6F6"/>
            <w:tcMar>
              <w:top w:w="72" w:type="dxa"/>
              <w:left w:w="144" w:type="dxa"/>
              <w:bottom w:w="72" w:type="dxa"/>
              <w:right w:w="144" w:type="dxa"/>
            </w:tcMar>
          </w:tcPr>
          <w:p w14:paraId="2ECA4184" w14:textId="51D66AA4" w:rsidR="00275100" w:rsidRPr="00275100" w:rsidRDefault="00275100" w:rsidP="00275100">
            <w:pPr>
              <w:pStyle w:val="Chartcopy"/>
              <w:rPr>
                <w:bCs/>
              </w:rPr>
            </w:pPr>
            <w:r w:rsidRPr="00275100">
              <w:rPr>
                <w:rFonts w:eastAsia="Arial Unicode MS"/>
                <w:bCs/>
                <w:sz w:val="18"/>
              </w:rPr>
              <w:t>&lt;Fill information with appropriate information&gt;</w:t>
            </w:r>
          </w:p>
        </w:tc>
      </w:tr>
    </w:tbl>
    <w:p w14:paraId="0E2B1EDE" w14:textId="77777777" w:rsidR="003424E8" w:rsidRPr="0020445A" w:rsidRDefault="003424E8" w:rsidP="006E13D6">
      <w:pPr>
        <w:rPr>
          <w:rFonts w:eastAsia="Arial Unicode MS"/>
        </w:rPr>
      </w:pPr>
    </w:p>
    <w:p w14:paraId="710C9D81" w14:textId="32CDDFC0" w:rsidR="001A0649" w:rsidRPr="0020445A" w:rsidRDefault="00C4555F" w:rsidP="00491435">
      <w:pPr>
        <w:pStyle w:val="Heading2"/>
      </w:pPr>
      <w:r w:rsidRPr="0020445A">
        <w:t xml:space="preserve"> </w:t>
      </w:r>
      <w:bookmarkStart w:id="42" w:name="_Toc204013724"/>
      <w:r w:rsidRPr="0020445A">
        <w:t xml:space="preserve">Data security and privacy </w:t>
      </w:r>
      <w:r w:rsidR="001A0649" w:rsidRPr="0020445A">
        <w:t>considerations</w:t>
      </w:r>
      <w:bookmarkEnd w:id="42"/>
    </w:p>
    <w:p w14:paraId="6B1DF6A2" w14:textId="5D932871" w:rsidR="00834A34" w:rsidRPr="0020445A" w:rsidRDefault="00C4555F" w:rsidP="006E13D6">
      <w:pPr>
        <w:rPr>
          <w:rFonts w:eastAsia="Arial Unicode MS"/>
        </w:rPr>
      </w:pPr>
      <w:r w:rsidRPr="0020445A">
        <w:rPr>
          <w:rFonts w:eastAsia="Arial Unicode MS"/>
        </w:rPr>
        <w:t xml:space="preserve">&lt;Include all </w:t>
      </w:r>
      <w:r w:rsidR="001375BB" w:rsidRPr="0020445A">
        <w:rPr>
          <w:rFonts w:eastAsia="Arial Unicode MS"/>
        </w:rPr>
        <w:t xml:space="preserve">steps taken to mask/obfuscate information that should be protected/not logged/stored securely and </w:t>
      </w:r>
      <w:r w:rsidR="00343141" w:rsidRPr="0020445A">
        <w:rPr>
          <w:rFonts w:eastAsia="Arial Unicode MS"/>
        </w:rPr>
        <w:t xml:space="preserve">if there is any custom encryption as part of the design </w:t>
      </w:r>
      <w:proofErr w:type="spellStart"/>
      <w:r w:rsidR="00343141" w:rsidRPr="0020445A">
        <w:rPr>
          <w:rFonts w:eastAsia="Arial Unicode MS"/>
        </w:rPr>
        <w:t>etc</w:t>
      </w:r>
      <w:proofErr w:type="spellEnd"/>
      <w:r w:rsidRPr="0020445A">
        <w:rPr>
          <w:rFonts w:eastAsia="Arial Unicode MS"/>
        </w:rPr>
        <w:t>&gt;</w:t>
      </w:r>
    </w:p>
    <w:p w14:paraId="3FA1A5F0" w14:textId="77777777" w:rsidR="00834A34" w:rsidRPr="0020445A" w:rsidRDefault="00834A34" w:rsidP="006E13D6">
      <w:pPr>
        <w:rPr>
          <w:rFonts w:eastAsia="Arial Unicode MS"/>
        </w:rPr>
      </w:pPr>
    </w:p>
    <w:p w14:paraId="241246A1" w14:textId="77777777" w:rsidR="00834A34" w:rsidRPr="0020445A" w:rsidRDefault="00834A34" w:rsidP="006E13D6">
      <w:pPr>
        <w:rPr>
          <w:rFonts w:eastAsia="Arial Unicode MS"/>
        </w:rPr>
      </w:pPr>
    </w:p>
    <w:p w14:paraId="7B19194F" w14:textId="77777777" w:rsidR="00834A34" w:rsidRPr="0020445A" w:rsidRDefault="00834A34" w:rsidP="006E13D6">
      <w:pPr>
        <w:rPr>
          <w:rFonts w:eastAsia="Arial Unicode MS"/>
        </w:rPr>
      </w:pPr>
    </w:p>
    <w:p w14:paraId="78FD44D5" w14:textId="77777777" w:rsidR="00834A34" w:rsidRPr="0020445A" w:rsidRDefault="00834A34" w:rsidP="006E13D6">
      <w:pPr>
        <w:rPr>
          <w:rFonts w:eastAsia="Arial Unicode MS"/>
        </w:rPr>
      </w:pPr>
    </w:p>
    <w:p w14:paraId="5B6D8890" w14:textId="77777777" w:rsidR="00834A34" w:rsidRDefault="00834A34" w:rsidP="006E13D6">
      <w:pPr>
        <w:rPr>
          <w:rFonts w:eastAsia="Arial Unicode MS"/>
        </w:rPr>
      </w:pPr>
    </w:p>
    <w:p w14:paraId="31D0765F" w14:textId="77777777" w:rsidR="00004E9D" w:rsidRDefault="00004E9D" w:rsidP="006E13D6">
      <w:pPr>
        <w:rPr>
          <w:rFonts w:eastAsia="Arial Unicode MS"/>
        </w:rPr>
      </w:pPr>
    </w:p>
    <w:p w14:paraId="06229C54" w14:textId="77777777" w:rsidR="00004E9D" w:rsidRDefault="00004E9D" w:rsidP="006E13D6">
      <w:pPr>
        <w:rPr>
          <w:rFonts w:eastAsia="Arial Unicode MS"/>
        </w:rPr>
      </w:pPr>
    </w:p>
    <w:p w14:paraId="780F31BE" w14:textId="77777777" w:rsidR="00004E9D" w:rsidRDefault="00004E9D" w:rsidP="006E13D6">
      <w:pPr>
        <w:rPr>
          <w:rFonts w:eastAsia="Arial Unicode MS"/>
        </w:rPr>
      </w:pPr>
    </w:p>
    <w:p w14:paraId="2982047A" w14:textId="77777777" w:rsidR="00004E9D" w:rsidRDefault="00004E9D" w:rsidP="006E13D6">
      <w:pPr>
        <w:rPr>
          <w:rFonts w:eastAsia="Arial Unicode MS"/>
        </w:rPr>
      </w:pPr>
    </w:p>
    <w:p w14:paraId="219795AD" w14:textId="77777777" w:rsidR="00004E9D" w:rsidRDefault="00004E9D" w:rsidP="006E13D6">
      <w:pPr>
        <w:rPr>
          <w:rFonts w:eastAsia="Arial Unicode MS"/>
        </w:rPr>
      </w:pPr>
    </w:p>
    <w:p w14:paraId="2ABABE3C" w14:textId="77777777" w:rsidR="00004E9D" w:rsidRDefault="00004E9D" w:rsidP="006E13D6">
      <w:pPr>
        <w:rPr>
          <w:rFonts w:eastAsia="Arial Unicode MS"/>
        </w:rPr>
      </w:pPr>
    </w:p>
    <w:p w14:paraId="5C6ACD51" w14:textId="77777777" w:rsidR="00004E9D" w:rsidRDefault="00004E9D" w:rsidP="006E13D6">
      <w:pPr>
        <w:rPr>
          <w:rFonts w:eastAsia="Arial Unicode MS"/>
        </w:rPr>
      </w:pPr>
    </w:p>
    <w:p w14:paraId="07CCBF45" w14:textId="77777777" w:rsidR="00004E9D" w:rsidRDefault="00004E9D" w:rsidP="006E13D6">
      <w:pPr>
        <w:rPr>
          <w:rFonts w:eastAsia="Arial Unicode MS"/>
        </w:rPr>
      </w:pPr>
    </w:p>
    <w:p w14:paraId="2A8FDED7" w14:textId="77777777" w:rsidR="00004E9D" w:rsidRDefault="00004E9D" w:rsidP="006E13D6">
      <w:pPr>
        <w:rPr>
          <w:rFonts w:eastAsia="Arial Unicode MS"/>
        </w:rPr>
      </w:pPr>
    </w:p>
    <w:p w14:paraId="69F54A01" w14:textId="77777777" w:rsidR="00004E9D" w:rsidRDefault="00004E9D" w:rsidP="006E13D6">
      <w:pPr>
        <w:rPr>
          <w:rFonts w:eastAsia="Arial Unicode MS"/>
        </w:rPr>
      </w:pPr>
    </w:p>
    <w:p w14:paraId="5FFA890A" w14:textId="77777777" w:rsidR="00004E9D" w:rsidRDefault="00004E9D" w:rsidP="006E13D6">
      <w:pPr>
        <w:rPr>
          <w:rFonts w:eastAsia="Arial Unicode MS"/>
        </w:rPr>
      </w:pPr>
    </w:p>
    <w:p w14:paraId="1B68A4FF" w14:textId="77777777" w:rsidR="00004E9D" w:rsidRDefault="00004E9D" w:rsidP="006E13D6">
      <w:pPr>
        <w:rPr>
          <w:rFonts w:eastAsia="Arial Unicode MS"/>
        </w:rPr>
      </w:pPr>
    </w:p>
    <w:p w14:paraId="2E048AA6" w14:textId="77777777" w:rsidR="00004E9D" w:rsidRDefault="00004E9D" w:rsidP="006E13D6">
      <w:pPr>
        <w:rPr>
          <w:rFonts w:eastAsia="Arial Unicode MS"/>
        </w:rPr>
      </w:pPr>
    </w:p>
    <w:p w14:paraId="7F34D2E2" w14:textId="77777777" w:rsidR="00004E9D" w:rsidRDefault="00004E9D" w:rsidP="006E13D6">
      <w:pPr>
        <w:rPr>
          <w:rFonts w:eastAsia="Arial Unicode MS"/>
        </w:rPr>
      </w:pPr>
    </w:p>
    <w:p w14:paraId="2F1C0A00" w14:textId="77777777" w:rsidR="005E4E12" w:rsidRDefault="005E4E12" w:rsidP="006E13D6">
      <w:pPr>
        <w:rPr>
          <w:rFonts w:eastAsia="Arial Unicode MS"/>
        </w:rPr>
      </w:pPr>
    </w:p>
    <w:p w14:paraId="64B40795" w14:textId="77777777" w:rsidR="005E4E12" w:rsidRDefault="005E4E12" w:rsidP="006E13D6">
      <w:pPr>
        <w:rPr>
          <w:rFonts w:eastAsia="Arial Unicode MS"/>
        </w:rPr>
      </w:pPr>
    </w:p>
    <w:p w14:paraId="63EC6B19" w14:textId="77777777" w:rsidR="005E4E12" w:rsidRDefault="005E4E12" w:rsidP="006E13D6">
      <w:pPr>
        <w:rPr>
          <w:rFonts w:eastAsia="Arial Unicode MS"/>
        </w:rPr>
      </w:pPr>
    </w:p>
    <w:p w14:paraId="3F2F51C0" w14:textId="348E5043" w:rsidR="006E13D6" w:rsidRPr="0020445A" w:rsidRDefault="13C08435" w:rsidP="005E4E12">
      <w:pPr>
        <w:pStyle w:val="Heading1"/>
        <w:numPr>
          <w:ilvl w:val="0"/>
          <w:numId w:val="39"/>
        </w:numPr>
      </w:pPr>
      <w:bookmarkStart w:id="43" w:name="_Toc204013725"/>
      <w:r w:rsidRPr="0020445A">
        <w:t>Appendix &amp; references</w:t>
      </w:r>
      <w:bookmarkEnd w:id="43"/>
      <w:r w:rsidR="00834A34" w:rsidRPr="0020445A">
        <w:tab/>
      </w:r>
    </w:p>
    <w:p w14:paraId="35EBF4EB" w14:textId="20883FF2" w:rsidR="006E13D6" w:rsidRPr="0020445A" w:rsidRDefault="003E36DA" w:rsidP="006E13D6">
      <w:pPr>
        <w:rPr>
          <w:rFonts w:eastAsia="Arial Unicode MS"/>
        </w:rPr>
      </w:pPr>
      <w:r w:rsidRPr="0020445A">
        <w:rPr>
          <w:rFonts w:eastAsia="Arial Unicode MS"/>
        </w:rPr>
        <w:t>&lt;Artefacts like Input file structure, Configuration, JSON Payload</w:t>
      </w:r>
      <w:r w:rsidR="00A34490" w:rsidRPr="0020445A">
        <w:rPr>
          <w:rFonts w:eastAsia="Arial Unicode MS"/>
        </w:rPr>
        <w:t xml:space="preserve"> for APIs being used</w:t>
      </w:r>
      <w:r w:rsidRPr="0020445A">
        <w:rPr>
          <w:rFonts w:eastAsia="Arial Unicode MS"/>
        </w:rPr>
        <w:t>, TDD, DSD</w:t>
      </w:r>
      <w:r w:rsidR="0003115B" w:rsidRPr="0020445A">
        <w:rPr>
          <w:rFonts w:eastAsia="Arial Unicode MS"/>
        </w:rPr>
        <w:t xml:space="preserve"> </w:t>
      </w:r>
      <w:r w:rsidR="008123F5" w:rsidRPr="0020445A">
        <w:rPr>
          <w:rFonts w:eastAsia="Arial Unicode MS"/>
        </w:rPr>
        <w:t>etc.</w:t>
      </w:r>
      <w:r w:rsidR="0003115B" w:rsidRPr="0020445A">
        <w:rPr>
          <w:rFonts w:eastAsia="Arial Unicode MS"/>
        </w:rPr>
        <w:t xml:space="preserve"> that </w:t>
      </w:r>
      <w:proofErr w:type="gramStart"/>
      <w:r w:rsidR="0003115B" w:rsidRPr="0020445A">
        <w:rPr>
          <w:rFonts w:eastAsia="Arial Unicode MS"/>
        </w:rPr>
        <w:t>is</w:t>
      </w:r>
      <w:proofErr w:type="gramEnd"/>
      <w:r w:rsidR="0003115B" w:rsidRPr="0020445A">
        <w:rPr>
          <w:rFonts w:eastAsia="Arial Unicode MS"/>
        </w:rPr>
        <w:t xml:space="preserve"> linked to the Process and Technical design </w:t>
      </w:r>
      <w:r w:rsidR="00101735" w:rsidRPr="0020445A">
        <w:rPr>
          <w:rFonts w:eastAsia="Arial Unicode MS"/>
        </w:rPr>
        <w:t xml:space="preserve">for better understanding and </w:t>
      </w:r>
      <w:r w:rsidR="008123F5" w:rsidRPr="0020445A">
        <w:rPr>
          <w:rFonts w:eastAsia="Arial Unicode MS"/>
        </w:rPr>
        <w:t>record keeping</w:t>
      </w:r>
      <w:r w:rsidRPr="0020445A">
        <w:rPr>
          <w:rFonts w:eastAsia="Arial Unicode MS"/>
        </w:rPr>
        <w:t xml:space="preserve"> &gt;</w:t>
      </w:r>
    </w:p>
    <w:p w14:paraId="381F9A3D" w14:textId="77777777" w:rsidR="006E13D6" w:rsidRPr="0020445A" w:rsidRDefault="006E13D6" w:rsidP="006E13D6">
      <w:pPr>
        <w:rPr>
          <w:rFonts w:eastAsia="Arial Unicode MS"/>
        </w:rPr>
      </w:pPr>
    </w:p>
    <w:p w14:paraId="2F6CD8D9" w14:textId="69DAA4A1" w:rsidR="006E13D6" w:rsidRPr="0020445A" w:rsidRDefault="003907D6" w:rsidP="006E13D6">
      <w:pPr>
        <w:rPr>
          <w:rFonts w:eastAsia="Arial Unicode MS"/>
        </w:rPr>
      </w:pPr>
      <w:r w:rsidRPr="0020445A">
        <w:rPr>
          <w:rFonts w:eastAsia="Arial Unicode MS"/>
        </w:rPr>
        <w:t xml:space="preserve">***All Sample diagrams used in this template </w:t>
      </w:r>
      <w:r w:rsidR="002B205B" w:rsidRPr="0020445A">
        <w:rPr>
          <w:rFonts w:eastAsia="Arial Unicode MS"/>
        </w:rPr>
        <w:t>is embedded below to import and use</w:t>
      </w:r>
      <w:r w:rsidR="005D2341" w:rsidRPr="0020445A">
        <w:rPr>
          <w:rFonts w:eastAsia="Arial Unicode MS"/>
        </w:rPr>
        <w:t xml:space="preserve"> in </w:t>
      </w:r>
      <w:proofErr w:type="spellStart"/>
      <w:r w:rsidR="005D2341" w:rsidRPr="0020445A">
        <w:rPr>
          <w:rFonts w:eastAsia="Arial Unicode MS"/>
        </w:rPr>
        <w:t>app.diagrms</w:t>
      </w:r>
      <w:proofErr w:type="spellEnd"/>
      <w:r w:rsidR="005D2341" w:rsidRPr="0020445A">
        <w:rPr>
          <w:rFonts w:eastAsia="Arial Unicode MS"/>
        </w:rPr>
        <w:t>/</w:t>
      </w:r>
      <w:proofErr w:type="spellStart"/>
      <w:r w:rsidR="005D2341" w:rsidRPr="0020445A">
        <w:rPr>
          <w:rFonts w:eastAsia="Arial Unicode MS"/>
        </w:rPr>
        <w:t>lucidchart</w:t>
      </w:r>
      <w:proofErr w:type="spellEnd"/>
      <w:r w:rsidR="005D2341" w:rsidRPr="0020445A">
        <w:rPr>
          <w:rFonts w:eastAsia="Arial Unicode MS"/>
        </w:rPr>
        <w:t>/</w:t>
      </w:r>
      <w:proofErr w:type="spellStart"/>
      <w:r w:rsidR="005D2341" w:rsidRPr="0020445A">
        <w:rPr>
          <w:rFonts w:eastAsia="Arial Unicode MS"/>
        </w:rPr>
        <w:t>visio</w:t>
      </w:r>
      <w:proofErr w:type="spellEnd"/>
      <w:r w:rsidR="005D2341" w:rsidRPr="0020445A">
        <w:rPr>
          <w:rFonts w:eastAsia="Arial Unicode MS"/>
        </w:rPr>
        <w:t xml:space="preserve"> </w:t>
      </w:r>
      <w:proofErr w:type="spellStart"/>
      <w:r w:rsidR="005D2341" w:rsidRPr="0020445A">
        <w:rPr>
          <w:rFonts w:eastAsia="Arial Unicode MS"/>
        </w:rPr>
        <w:t>etc</w:t>
      </w:r>
      <w:proofErr w:type="spellEnd"/>
    </w:p>
    <w:p w14:paraId="7DC7C9A1" w14:textId="77777777" w:rsidR="006E13D6" w:rsidRPr="0020445A" w:rsidRDefault="006E13D6" w:rsidP="006E13D6">
      <w:pPr>
        <w:rPr>
          <w:rFonts w:eastAsia="Arial Unicode MS"/>
        </w:rPr>
      </w:pPr>
    </w:p>
    <w:p w14:paraId="748F2CA8" w14:textId="195A4EF0" w:rsidR="006E13D6" w:rsidRPr="0020445A" w:rsidRDefault="002B205B" w:rsidP="006E13D6">
      <w:pPr>
        <w:rPr>
          <w:rFonts w:eastAsia="Arial Unicode MS"/>
        </w:rPr>
      </w:pPr>
      <w:r w:rsidRPr="0020445A">
        <w:object w:dxaOrig="1541" w:dyaOrig="998" w14:anchorId="38930084">
          <v:shape id="_x0000_i1029" type="#_x0000_t75" style="width:77.25pt;height:50.25pt" o:ole="">
            <v:imagedata r:id="rId21" o:title=""/>
          </v:shape>
          <o:OLEObject Type="Embed" ProgID="Visio.Drawing.15" ShapeID="_x0000_i1029" DrawAspect="Icon" ObjectID="_1814626463" r:id="rId22"/>
        </w:object>
      </w:r>
    </w:p>
    <w:p w14:paraId="33B11CF2" w14:textId="77777777" w:rsidR="006E13D6" w:rsidRPr="0020445A" w:rsidRDefault="006E13D6" w:rsidP="006E13D6">
      <w:pPr>
        <w:rPr>
          <w:rFonts w:eastAsia="Arial Unicode MS"/>
        </w:rPr>
      </w:pPr>
    </w:p>
    <w:p w14:paraId="2CB049C1" w14:textId="77777777" w:rsidR="006E13D6" w:rsidRPr="0020445A" w:rsidRDefault="006E13D6" w:rsidP="006E13D6">
      <w:pPr>
        <w:rPr>
          <w:rFonts w:eastAsia="Arial Unicode MS"/>
        </w:rPr>
      </w:pPr>
    </w:p>
    <w:p w14:paraId="020A42CA" w14:textId="77777777" w:rsidR="006E13D6" w:rsidRPr="0020445A" w:rsidRDefault="006E13D6" w:rsidP="006E13D6">
      <w:pPr>
        <w:rPr>
          <w:rFonts w:eastAsia="Arial Unicode MS"/>
        </w:rPr>
      </w:pPr>
    </w:p>
    <w:p w14:paraId="5EB0F268" w14:textId="77777777" w:rsidR="006E13D6" w:rsidRPr="0020445A" w:rsidRDefault="006E13D6" w:rsidP="006E13D6">
      <w:pPr>
        <w:rPr>
          <w:rFonts w:eastAsia="Arial Unicode MS"/>
        </w:rPr>
      </w:pPr>
    </w:p>
    <w:p w14:paraId="4550745F" w14:textId="77777777" w:rsidR="006E13D6" w:rsidRPr="0020445A" w:rsidRDefault="006E13D6" w:rsidP="006E13D6">
      <w:pPr>
        <w:rPr>
          <w:rFonts w:eastAsia="Arial Unicode MS"/>
        </w:rPr>
      </w:pPr>
    </w:p>
    <w:p w14:paraId="3A8D4345" w14:textId="77777777" w:rsidR="006E13D6" w:rsidRPr="0020445A" w:rsidRDefault="006E13D6" w:rsidP="006E13D6">
      <w:pPr>
        <w:rPr>
          <w:rFonts w:eastAsia="Arial Unicode MS"/>
        </w:rPr>
      </w:pPr>
    </w:p>
    <w:p w14:paraId="585A70FA" w14:textId="77777777" w:rsidR="006E13D6" w:rsidRPr="0020445A" w:rsidRDefault="006E13D6" w:rsidP="006E13D6">
      <w:pPr>
        <w:rPr>
          <w:rFonts w:eastAsia="Arial Unicode MS"/>
        </w:rPr>
      </w:pPr>
    </w:p>
    <w:p w14:paraId="20AD0887" w14:textId="77777777" w:rsidR="006E13D6" w:rsidRPr="0020445A" w:rsidRDefault="006E13D6" w:rsidP="006E13D6">
      <w:pPr>
        <w:rPr>
          <w:rFonts w:eastAsia="Arial Unicode MS"/>
        </w:rPr>
      </w:pPr>
    </w:p>
    <w:p w14:paraId="292CF77D" w14:textId="77777777" w:rsidR="006E13D6" w:rsidRPr="0020445A" w:rsidRDefault="006E13D6" w:rsidP="006E13D6">
      <w:pPr>
        <w:rPr>
          <w:rFonts w:eastAsia="Arial Unicode MS"/>
        </w:rPr>
      </w:pPr>
    </w:p>
    <w:p w14:paraId="3D1F4516" w14:textId="77777777" w:rsidR="006E13D6" w:rsidRPr="0020445A" w:rsidRDefault="006E13D6" w:rsidP="006E13D6">
      <w:pPr>
        <w:rPr>
          <w:rFonts w:eastAsia="Arial Unicode MS"/>
        </w:rPr>
      </w:pPr>
    </w:p>
    <w:p w14:paraId="73AA2C30" w14:textId="77777777" w:rsidR="006E13D6" w:rsidRPr="0020445A" w:rsidRDefault="006E13D6" w:rsidP="006E13D6">
      <w:pPr>
        <w:rPr>
          <w:rFonts w:eastAsia="Arial Unicode MS"/>
        </w:rPr>
      </w:pPr>
    </w:p>
    <w:p w14:paraId="626E2D6A" w14:textId="77777777" w:rsidR="006E13D6" w:rsidRPr="0020445A" w:rsidRDefault="006E13D6" w:rsidP="006E13D6">
      <w:pPr>
        <w:rPr>
          <w:rFonts w:eastAsia="Arial Unicode MS"/>
        </w:rPr>
      </w:pPr>
    </w:p>
    <w:p w14:paraId="37D11EA4" w14:textId="77777777" w:rsidR="006E13D6" w:rsidRPr="0020445A" w:rsidRDefault="006E13D6" w:rsidP="006E13D6">
      <w:pPr>
        <w:rPr>
          <w:rFonts w:eastAsia="Arial Unicode MS"/>
        </w:rPr>
      </w:pPr>
    </w:p>
    <w:p w14:paraId="6C9138F7" w14:textId="77777777" w:rsidR="006E13D6" w:rsidRPr="0020445A" w:rsidRDefault="006E13D6" w:rsidP="006E13D6">
      <w:pPr>
        <w:rPr>
          <w:rFonts w:eastAsia="Arial Unicode MS"/>
        </w:rPr>
      </w:pPr>
    </w:p>
    <w:p w14:paraId="73AF5861" w14:textId="77777777" w:rsidR="00834A34" w:rsidRPr="0020445A" w:rsidRDefault="00834A34" w:rsidP="006E13D6">
      <w:pPr>
        <w:rPr>
          <w:rFonts w:eastAsia="Arial Unicode MS"/>
        </w:rPr>
      </w:pPr>
    </w:p>
    <w:p w14:paraId="79ECAC1D" w14:textId="77777777" w:rsidR="00834A34" w:rsidRDefault="00834A34" w:rsidP="006E13D6">
      <w:pPr>
        <w:rPr>
          <w:rFonts w:eastAsia="Arial Unicode MS"/>
        </w:rPr>
      </w:pPr>
    </w:p>
    <w:p w14:paraId="25871D45" w14:textId="77777777" w:rsidR="00004E9D" w:rsidRDefault="00004E9D" w:rsidP="006E13D6">
      <w:pPr>
        <w:rPr>
          <w:rFonts w:eastAsia="Arial Unicode MS"/>
        </w:rPr>
      </w:pPr>
    </w:p>
    <w:p w14:paraId="3916462F" w14:textId="77777777" w:rsidR="00004E9D" w:rsidRDefault="00004E9D" w:rsidP="006E13D6">
      <w:pPr>
        <w:rPr>
          <w:rFonts w:eastAsia="Arial Unicode MS"/>
        </w:rPr>
      </w:pPr>
    </w:p>
    <w:p w14:paraId="6480A043" w14:textId="77777777" w:rsidR="00004E9D" w:rsidRDefault="00004E9D" w:rsidP="006E13D6">
      <w:pPr>
        <w:rPr>
          <w:rFonts w:eastAsia="Arial Unicode MS"/>
        </w:rPr>
      </w:pPr>
    </w:p>
    <w:p w14:paraId="1B3CBDA3" w14:textId="77777777" w:rsidR="00004E9D" w:rsidRDefault="00004E9D" w:rsidP="006E13D6">
      <w:pPr>
        <w:rPr>
          <w:rFonts w:eastAsia="Arial Unicode MS"/>
        </w:rPr>
      </w:pPr>
    </w:p>
    <w:p w14:paraId="3C54A6A8" w14:textId="77777777" w:rsidR="00004E9D" w:rsidRDefault="00004E9D" w:rsidP="006E13D6">
      <w:pPr>
        <w:rPr>
          <w:rFonts w:eastAsia="Arial Unicode MS"/>
        </w:rPr>
      </w:pPr>
    </w:p>
    <w:p w14:paraId="53290938" w14:textId="77777777" w:rsidR="00004E9D" w:rsidRDefault="00004E9D" w:rsidP="006E13D6">
      <w:pPr>
        <w:rPr>
          <w:rFonts w:eastAsia="Arial Unicode MS"/>
        </w:rPr>
      </w:pPr>
    </w:p>
    <w:p w14:paraId="674F6E92" w14:textId="77777777" w:rsidR="00004E9D" w:rsidRDefault="00004E9D" w:rsidP="006E13D6">
      <w:pPr>
        <w:rPr>
          <w:rFonts w:eastAsia="Arial Unicode MS"/>
        </w:rPr>
      </w:pPr>
    </w:p>
    <w:p w14:paraId="75F50BA0" w14:textId="77777777" w:rsidR="00004E9D" w:rsidRDefault="00004E9D" w:rsidP="006E13D6">
      <w:pPr>
        <w:rPr>
          <w:rFonts w:eastAsia="Arial Unicode MS"/>
        </w:rPr>
      </w:pPr>
    </w:p>
    <w:p w14:paraId="2FEF5FDA" w14:textId="77777777" w:rsidR="00004E9D" w:rsidRDefault="00004E9D" w:rsidP="006E13D6">
      <w:pPr>
        <w:rPr>
          <w:rFonts w:eastAsia="Arial Unicode MS"/>
        </w:rPr>
      </w:pPr>
    </w:p>
    <w:p w14:paraId="757EE013" w14:textId="77777777" w:rsidR="00004E9D" w:rsidRDefault="00004E9D" w:rsidP="006E13D6">
      <w:pPr>
        <w:rPr>
          <w:rFonts w:eastAsia="Arial Unicode MS"/>
        </w:rPr>
      </w:pPr>
    </w:p>
    <w:p w14:paraId="53071502" w14:textId="77777777" w:rsidR="00004E9D" w:rsidRDefault="00004E9D" w:rsidP="006E13D6">
      <w:pPr>
        <w:rPr>
          <w:rFonts w:eastAsia="Arial Unicode MS"/>
        </w:rPr>
      </w:pPr>
    </w:p>
    <w:p w14:paraId="7C77CAFC" w14:textId="77777777" w:rsidR="00004E9D" w:rsidRDefault="00004E9D" w:rsidP="006E13D6">
      <w:pPr>
        <w:rPr>
          <w:rFonts w:eastAsia="Arial Unicode MS"/>
        </w:rPr>
      </w:pPr>
    </w:p>
    <w:p w14:paraId="668DDEFB" w14:textId="77777777" w:rsidR="00004E9D" w:rsidRDefault="00004E9D" w:rsidP="006E13D6">
      <w:pPr>
        <w:rPr>
          <w:rFonts w:eastAsia="Arial Unicode MS"/>
        </w:rPr>
      </w:pPr>
    </w:p>
    <w:p w14:paraId="5F2DD727" w14:textId="77777777" w:rsidR="00004E9D" w:rsidRDefault="00004E9D" w:rsidP="006E13D6">
      <w:pPr>
        <w:rPr>
          <w:rFonts w:eastAsia="Arial Unicode MS"/>
        </w:rPr>
      </w:pPr>
    </w:p>
    <w:p w14:paraId="329ADBCC" w14:textId="77777777" w:rsidR="00004E9D" w:rsidRDefault="00004E9D" w:rsidP="006E13D6">
      <w:pPr>
        <w:rPr>
          <w:rFonts w:eastAsia="Arial Unicode MS"/>
        </w:rPr>
      </w:pPr>
    </w:p>
    <w:p w14:paraId="5E0D25BE" w14:textId="77777777" w:rsidR="00004E9D" w:rsidRDefault="00004E9D" w:rsidP="006E13D6">
      <w:pPr>
        <w:rPr>
          <w:rFonts w:eastAsia="Arial Unicode MS"/>
        </w:rPr>
      </w:pPr>
    </w:p>
    <w:p w14:paraId="475B14C7" w14:textId="77777777" w:rsidR="00004E9D" w:rsidRDefault="00004E9D" w:rsidP="006E13D6">
      <w:pPr>
        <w:rPr>
          <w:rFonts w:eastAsia="Arial Unicode MS"/>
        </w:rPr>
      </w:pPr>
    </w:p>
    <w:p w14:paraId="01274598" w14:textId="77777777" w:rsidR="00004E9D" w:rsidRDefault="00004E9D" w:rsidP="006E13D6">
      <w:pPr>
        <w:rPr>
          <w:rFonts w:eastAsia="Arial Unicode MS"/>
        </w:rPr>
      </w:pPr>
    </w:p>
    <w:p w14:paraId="1C03FC4E" w14:textId="77777777" w:rsidR="00004E9D" w:rsidRDefault="00004E9D" w:rsidP="006E13D6">
      <w:pPr>
        <w:rPr>
          <w:rFonts w:eastAsia="Arial Unicode MS"/>
        </w:rPr>
      </w:pPr>
    </w:p>
    <w:p w14:paraId="085C53EA" w14:textId="77777777" w:rsidR="00004E9D" w:rsidRDefault="00004E9D" w:rsidP="006E13D6">
      <w:pPr>
        <w:rPr>
          <w:rFonts w:eastAsia="Arial Unicode MS"/>
        </w:rPr>
      </w:pPr>
    </w:p>
    <w:p w14:paraId="3BFF0712" w14:textId="77777777" w:rsidR="00004E9D" w:rsidRDefault="00004E9D" w:rsidP="006E13D6">
      <w:pPr>
        <w:rPr>
          <w:rFonts w:eastAsia="Arial Unicode MS"/>
        </w:rPr>
      </w:pPr>
    </w:p>
    <w:p w14:paraId="583BF514" w14:textId="77777777" w:rsidR="00004E9D" w:rsidRDefault="00004E9D" w:rsidP="006E13D6">
      <w:pPr>
        <w:rPr>
          <w:rFonts w:eastAsia="Arial Unicode MS"/>
        </w:rPr>
      </w:pPr>
    </w:p>
    <w:p w14:paraId="1F47F7A1" w14:textId="77777777" w:rsidR="00004E9D" w:rsidRDefault="00004E9D" w:rsidP="006E13D6">
      <w:pPr>
        <w:rPr>
          <w:rFonts w:eastAsia="Arial Unicode MS"/>
        </w:rPr>
      </w:pPr>
    </w:p>
    <w:p w14:paraId="6D18D95A" w14:textId="77777777" w:rsidR="00004E9D" w:rsidRDefault="00004E9D" w:rsidP="006E13D6">
      <w:pPr>
        <w:rPr>
          <w:rFonts w:eastAsia="Arial Unicode MS"/>
        </w:rPr>
      </w:pPr>
    </w:p>
    <w:p w14:paraId="46923CE5" w14:textId="77777777" w:rsidR="00004E9D" w:rsidRPr="0020445A" w:rsidRDefault="00004E9D" w:rsidP="006E13D6">
      <w:pPr>
        <w:rPr>
          <w:rFonts w:eastAsia="Arial Unicode MS"/>
        </w:rPr>
      </w:pPr>
    </w:p>
    <w:p w14:paraId="1A434F33" w14:textId="77777777" w:rsidR="006E13D6" w:rsidRPr="0020445A" w:rsidRDefault="006E13D6" w:rsidP="006E13D6">
      <w:pPr>
        <w:rPr>
          <w:rFonts w:eastAsia="Arial Unicode MS"/>
        </w:rPr>
      </w:pPr>
    </w:p>
    <w:p w14:paraId="2342078F" w14:textId="594385D6" w:rsidR="006E13D6" w:rsidRPr="0020445A" w:rsidRDefault="13C08435" w:rsidP="005E4E12">
      <w:pPr>
        <w:pStyle w:val="Heading1"/>
        <w:numPr>
          <w:ilvl w:val="0"/>
          <w:numId w:val="39"/>
        </w:numPr>
      </w:pPr>
      <w:bookmarkStart w:id="44" w:name="_Toc204013726"/>
      <w:r w:rsidRPr="0020445A">
        <w:lastRenderedPageBreak/>
        <w:t>Glossary</w:t>
      </w:r>
      <w:bookmarkEnd w:id="44"/>
    </w:p>
    <w:p w14:paraId="3728BCFC" w14:textId="77777777" w:rsidR="006E13D6" w:rsidRPr="0020445A" w:rsidRDefault="006E13D6" w:rsidP="006E13D6">
      <w:pPr>
        <w:rPr>
          <w:rFonts w:eastAsia="Arial Unicode MS"/>
        </w:rPr>
      </w:pPr>
    </w:p>
    <w:p w14:paraId="30E6E6B1" w14:textId="77777777" w:rsidR="006E13D6" w:rsidRPr="0020445A" w:rsidRDefault="006E13D6" w:rsidP="006E13D6">
      <w:pPr>
        <w:rPr>
          <w:rFonts w:eastAsia="Arial Unicode MS"/>
        </w:rPr>
      </w:pPr>
      <w:r w:rsidRPr="0020445A">
        <w:rPr>
          <w:rFonts w:eastAsia="Arial Unicode MS"/>
        </w:rPr>
        <w:t>The main terms used in the Solution Architecture Document are defined below:</w:t>
      </w:r>
    </w:p>
    <w:p w14:paraId="252CD14B" w14:textId="77777777" w:rsidR="006E13D6" w:rsidRPr="0020445A" w:rsidRDefault="006E13D6" w:rsidP="006E13D6">
      <w:pPr>
        <w:rPr>
          <w:rFonts w:eastAsia="Arial Unicode MS"/>
        </w:rPr>
      </w:pPr>
      <w:r w:rsidRPr="0020445A">
        <w:rPr>
          <w:rFonts w:eastAsia="Arial Unicode MS"/>
        </w:rPr>
        <w:t>Master project - the overall output of the development, containing one or multiple projects that together cover the scope of the robotic process automation. There is a 1 to 1 connection between the Master Project and the Process to be automated (As presented in the PDD).</w:t>
      </w:r>
    </w:p>
    <w:p w14:paraId="4365FE8A" w14:textId="77777777" w:rsidR="006E13D6" w:rsidRPr="0020445A" w:rsidRDefault="006E13D6" w:rsidP="006E13D6">
      <w:pPr>
        <w:rPr>
          <w:rFonts w:eastAsia="Arial Unicode MS"/>
        </w:rPr>
      </w:pPr>
      <w:r w:rsidRPr="0020445A">
        <w:rPr>
          <w:rFonts w:eastAsia="Arial Unicode MS"/>
        </w:rPr>
        <w:t xml:space="preserve">Project - </w:t>
      </w:r>
      <w:proofErr w:type="gramStart"/>
      <w:r w:rsidRPr="0020445A">
        <w:rPr>
          <w:rFonts w:eastAsia="Arial Unicode MS"/>
        </w:rPr>
        <w:t>an</w:t>
      </w:r>
      <w:proofErr w:type="gramEnd"/>
      <w:r w:rsidRPr="0020445A">
        <w:rPr>
          <w:rFonts w:eastAsia="Arial Unicode MS"/>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3AE2DB3C" w14:textId="77777777" w:rsidR="006E13D6" w:rsidRPr="0020445A" w:rsidRDefault="006E13D6" w:rsidP="006E13D6">
      <w:pPr>
        <w:rPr>
          <w:rFonts w:eastAsia="Arial Unicode MS"/>
        </w:rPr>
      </w:pPr>
      <w:r w:rsidRPr="0020445A">
        <w:rPr>
          <w:rFonts w:eastAsia="Arial Unicode MS"/>
        </w:rPr>
        <w:t>Package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2C01643D" w14:textId="77777777" w:rsidR="006E13D6" w:rsidRPr="0020445A" w:rsidRDefault="006E13D6" w:rsidP="006E13D6">
      <w:pPr>
        <w:rPr>
          <w:rFonts w:eastAsia="Arial Unicode MS"/>
        </w:rPr>
      </w:pPr>
      <w:r w:rsidRPr="0020445A">
        <w:rPr>
          <w:rFonts w:eastAsia="Arial Unicode MS"/>
        </w:rPr>
        <w:t>Workflow - a component of the package, the workflow encapsulates a part of the project logic. The workflow can be of type: sequence, flowchart or state machine. A workflow is saved as an .</w:t>
      </w:r>
      <w:proofErr w:type="spellStart"/>
      <w:r w:rsidRPr="0020445A">
        <w:rPr>
          <w:rFonts w:eastAsia="Arial Unicode MS"/>
        </w:rPr>
        <w:t>xaml</w:t>
      </w:r>
      <w:proofErr w:type="spellEnd"/>
      <w:r w:rsidRPr="0020445A">
        <w:rPr>
          <w:rFonts w:eastAsia="Arial Unicode MS"/>
        </w:rPr>
        <w:t xml:space="preserve"> file inside the project folder. A workflow file can be invoked from another workflow and by default there is an initial workflow file that will run when executing the package.</w:t>
      </w:r>
    </w:p>
    <w:p w14:paraId="4C6F5106" w14:textId="77777777" w:rsidR="006E13D6" w:rsidRPr="0020445A" w:rsidRDefault="006E13D6" w:rsidP="006E13D6">
      <w:pPr>
        <w:rPr>
          <w:rFonts w:eastAsia="Arial Unicode MS"/>
        </w:rPr>
      </w:pPr>
      <w:r w:rsidRPr="0020445A">
        <w:rPr>
          <w:rFonts w:eastAsia="Arial Unicode MS"/>
          <w:noProof/>
        </w:rPr>
        <w:drawing>
          <wp:inline distT="0" distB="0" distL="0" distR="0" wp14:anchorId="2ACA7542" wp14:editId="340129D6">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65843D5A" w14:textId="77777777" w:rsidR="006E13D6" w:rsidRPr="0020445A" w:rsidRDefault="006E13D6" w:rsidP="006E13D6">
      <w:pPr>
        <w:rPr>
          <w:rFonts w:eastAsia="Arial Unicode MS"/>
        </w:rPr>
      </w:pPr>
      <w:r w:rsidRPr="0020445A">
        <w:rPr>
          <w:rFonts w:eastAsia="Arial Unicode MS"/>
        </w:rPr>
        <w:t>Activity - an action that the robot executes.</w:t>
      </w:r>
    </w:p>
    <w:p w14:paraId="1D328E4C" w14:textId="7B2ECABD" w:rsidR="006E13D6" w:rsidRPr="0020445A" w:rsidRDefault="006E13D6" w:rsidP="006E13D6">
      <w:pPr>
        <w:rPr>
          <w:rFonts w:eastAsia="Arial Unicode MS"/>
        </w:rPr>
      </w:pPr>
      <w:r w:rsidRPr="0020445A">
        <w:rPr>
          <w:rFonts w:eastAsia="Arial Unicode MS"/>
        </w:rPr>
        <w:t xml:space="preserve">Sequence - a workflow where activities are executed one after another, in a sequential </w:t>
      </w:r>
      <w:r w:rsidR="00B20C51" w:rsidRPr="0020445A">
        <w:rPr>
          <w:rFonts w:eastAsia="Arial Unicode MS"/>
        </w:rPr>
        <w:t>order.</w:t>
      </w:r>
    </w:p>
    <w:p w14:paraId="3789C2F7" w14:textId="77777777" w:rsidR="006E13D6" w:rsidRPr="0020445A" w:rsidRDefault="006E13D6" w:rsidP="006E13D6">
      <w:pPr>
        <w:rPr>
          <w:rFonts w:eastAsia="Arial Unicode MS"/>
        </w:rPr>
      </w:pPr>
      <w:r w:rsidRPr="0020445A">
        <w:rPr>
          <w:rFonts w:eastAsia="Arial Unicode MS"/>
        </w:rPr>
        <w:t>Flowchart - a workflow where activities are connected by arrows and the logic of the workflow can be easily followed in a visual manner. The flowchart can also be exported as an image from UiPath studio.</w:t>
      </w:r>
    </w:p>
    <w:p w14:paraId="3B0950E7" w14:textId="6F8DA6EC" w:rsidR="006E13D6" w:rsidRPr="0020445A" w:rsidRDefault="006E13D6" w:rsidP="006E13D6">
      <w:pPr>
        <w:rPr>
          <w:rFonts w:eastAsia="Arial Unicode MS"/>
        </w:rPr>
      </w:pPr>
      <w:r w:rsidRPr="0020445A">
        <w:rPr>
          <w:rFonts w:eastAsia="Arial Unicode MS"/>
        </w:rPr>
        <w:t xml:space="preserve">State machine - a more advanced way of organizing a workflow, </w:t>
      </w:r>
      <w:r w:rsidR="00B20C51" w:rsidRPr="0020445A">
        <w:rPr>
          <w:rFonts w:eastAsia="Arial Unicode MS"/>
        </w:rPr>
        <w:t>like</w:t>
      </w:r>
      <w:r w:rsidRPr="0020445A">
        <w:rPr>
          <w:rFonts w:eastAsia="Arial Unicode MS"/>
        </w:rPr>
        <w:t xml:space="preserve"> a flowchart.</w:t>
      </w:r>
    </w:p>
    <w:p w14:paraId="6F717938" w14:textId="19C4CB06" w:rsidR="006E13D6" w:rsidRPr="0020445A" w:rsidRDefault="006E13D6" w:rsidP="006E13D6">
      <w:pPr>
        <w:rPr>
          <w:rFonts w:eastAsia="Arial Unicode MS"/>
        </w:rPr>
      </w:pPr>
      <w:r w:rsidRPr="0020445A">
        <w:rPr>
          <w:rFonts w:eastAsia="Arial Unicode MS"/>
        </w:rPr>
        <w:t xml:space="preserve">BOR - </w:t>
      </w:r>
      <w:r w:rsidR="00B20C51" w:rsidRPr="0020445A">
        <w:rPr>
          <w:rFonts w:eastAsia="Arial Unicode MS"/>
        </w:rPr>
        <w:t>Back-office</w:t>
      </w:r>
      <w:r w:rsidRPr="0020445A">
        <w:rPr>
          <w:rFonts w:eastAsia="Arial Unicode MS"/>
        </w:rPr>
        <w:t xml:space="preserve"> robot </w:t>
      </w:r>
    </w:p>
    <w:p w14:paraId="6F44483C" w14:textId="77777777" w:rsidR="006E13D6" w:rsidRPr="0020445A" w:rsidRDefault="006E13D6" w:rsidP="006E13D6">
      <w:pPr>
        <w:rPr>
          <w:rFonts w:eastAsia="Arial Unicode MS"/>
        </w:rPr>
      </w:pPr>
      <w:r w:rsidRPr="0020445A">
        <w:rPr>
          <w:rFonts w:eastAsia="Arial Unicode MS"/>
        </w:rPr>
        <w:t>FOR – Front office robot</w:t>
      </w:r>
    </w:p>
    <w:p w14:paraId="29941F68" w14:textId="32BEE111" w:rsidR="006E13D6" w:rsidRPr="0020445A" w:rsidRDefault="006E13D6" w:rsidP="006E13D6">
      <w:pPr>
        <w:rPr>
          <w:rFonts w:eastAsia="Arial Unicode MS"/>
        </w:rPr>
      </w:pPr>
      <w:r w:rsidRPr="0020445A">
        <w:rPr>
          <w:rFonts w:eastAsia="Arial Unicode MS"/>
        </w:rPr>
        <w:t xml:space="preserve">Orchestrator – Enterprise architecture server platform </w:t>
      </w:r>
      <w:r w:rsidR="00B20C51" w:rsidRPr="0020445A">
        <w:rPr>
          <w:rFonts w:eastAsia="Arial Unicode MS"/>
        </w:rPr>
        <w:t>supporting</w:t>
      </w:r>
      <w:r w:rsidRPr="0020445A">
        <w:rPr>
          <w:rFonts w:eastAsia="Arial Unicode MS"/>
        </w:rPr>
        <w:t xml:space="preserve"> release management, centralized logging, reporting, </w:t>
      </w:r>
      <w:r w:rsidR="00B20C51" w:rsidRPr="0020445A">
        <w:rPr>
          <w:rFonts w:eastAsia="Arial Unicode MS"/>
        </w:rPr>
        <w:t>auditing,</w:t>
      </w:r>
      <w:r w:rsidRPr="0020445A">
        <w:rPr>
          <w:rFonts w:eastAsia="Arial Unicode MS"/>
        </w:rPr>
        <w:t xml:space="preserve"> and monitoring tools, remote control, centralized scheduling, queue/robot workload management, assets management.</w:t>
      </w:r>
    </w:p>
    <w:p w14:paraId="3285AB21" w14:textId="77777777" w:rsidR="006E13D6" w:rsidRPr="0020445A" w:rsidRDefault="006E13D6" w:rsidP="006E13D6">
      <w:pPr>
        <w:rPr>
          <w:rFonts w:eastAsia="Arial Unicode MS"/>
        </w:rPr>
      </w:pPr>
    </w:p>
    <w:p w14:paraId="5E455A63" w14:textId="77777777" w:rsidR="0026261F" w:rsidRPr="0020445A" w:rsidRDefault="0026261F"/>
    <w:sectPr w:rsidR="0026261F" w:rsidRPr="0020445A" w:rsidSect="00894159">
      <w:headerReference w:type="default" r:id="rId24"/>
      <w:footerReference w:type="default" r:id="rId25"/>
      <w:headerReference w:type="first" r:id="rId26"/>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AEBC" w14:textId="77777777" w:rsidR="00493364" w:rsidRDefault="00493364" w:rsidP="002931B3">
      <w:r>
        <w:separator/>
      </w:r>
    </w:p>
    <w:p w14:paraId="20485F40" w14:textId="77777777" w:rsidR="005E4E12" w:rsidRDefault="005E4E12"/>
  </w:endnote>
  <w:endnote w:type="continuationSeparator" w:id="0">
    <w:p w14:paraId="79C897FD" w14:textId="77777777" w:rsidR="00493364" w:rsidRDefault="00493364" w:rsidP="002931B3">
      <w:r>
        <w:continuationSeparator/>
      </w:r>
    </w:p>
    <w:p w14:paraId="548649E1" w14:textId="77777777" w:rsidR="005E4E12" w:rsidRDefault="005E4E12"/>
  </w:endnote>
  <w:endnote w:type="continuationNotice" w:id="1">
    <w:p w14:paraId="66746740" w14:textId="77777777" w:rsidR="00493364" w:rsidRDefault="00493364"/>
    <w:p w14:paraId="55E36A06" w14:textId="77777777" w:rsidR="005E4E12" w:rsidRDefault="005E4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Body)">
    <w:altName w:val="Open Sans"/>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imes New Roman (Body CS)">
    <w:altName w:val="Times New Roman"/>
    <w:panose1 w:val="00000000000000000000"/>
    <w:charset w:val="00"/>
    <w:family w:val="roman"/>
    <w:notTrueType/>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04E8" w14:textId="6D063CBE" w:rsidR="00894159" w:rsidRPr="00004E9D" w:rsidRDefault="003F3271" w:rsidP="00004E9D">
    <w:pPr>
      <w:pStyle w:val="Footer"/>
      <w:tabs>
        <w:tab w:val="left" w:pos="1046"/>
        <w:tab w:val="right" w:pos="8738"/>
      </w:tabs>
      <w:jc w:val="left"/>
      <w:rPr>
        <w:caps/>
        <w:noProof/>
        <w:color w:val="auto"/>
      </w:rPr>
    </w:pPr>
    <w:r w:rsidRPr="00004E9D">
      <w:rPr>
        <w:noProof/>
        <w:color w:val="auto"/>
      </w:rPr>
      <w:t xml:space="preserve">Solution Design </w:t>
    </w:r>
    <w:r w:rsidRPr="00004E9D">
      <w:rPr>
        <w:caps/>
        <w:noProof/>
        <w:color w:val="auto"/>
      </w:rPr>
      <w:t>–</w:t>
    </w:r>
    <w:r w:rsidRPr="00004E9D">
      <w:rPr>
        <w:noProof/>
        <w:color w:val="auto"/>
      </w:rPr>
      <w:t xml:space="preserve"> Your Process Name</w:t>
    </w:r>
  </w:p>
  <w:p w14:paraId="30531F02" w14:textId="77777777" w:rsidR="00894159" w:rsidRPr="00EA5C7D" w:rsidRDefault="000D636D" w:rsidP="003F3271">
    <w:pPr>
      <w:pStyle w:val="Footer"/>
      <w:rPr>
        <w:rFonts w:ascii="Bahnschrift" w:hAnsi="Bahnschrift"/>
        <w:caps/>
        <w:noProof/>
        <w:color w:val="0070C0"/>
        <w:sz w:val="20"/>
        <w:szCs w:val="32"/>
      </w:rPr>
    </w:pPr>
    <w:r w:rsidRPr="00EA5C7D">
      <w:rPr>
        <w:rFonts w:ascii="Bahnschrift" w:hAnsi="Bahnschrift"/>
        <w:caps/>
        <w:color w:val="0070C0"/>
        <w:sz w:val="20"/>
        <w:szCs w:val="32"/>
      </w:rPr>
      <w:fldChar w:fldCharType="begin"/>
    </w:r>
    <w:r w:rsidRPr="00EA5C7D">
      <w:rPr>
        <w:rFonts w:ascii="Bahnschrift" w:hAnsi="Bahnschrift"/>
        <w:caps/>
        <w:color w:val="0070C0"/>
        <w:sz w:val="20"/>
        <w:szCs w:val="32"/>
      </w:rPr>
      <w:instrText xml:space="preserve"> PAGE   \* MERGEFORMAT </w:instrText>
    </w:r>
    <w:r w:rsidRPr="00EA5C7D">
      <w:rPr>
        <w:rFonts w:ascii="Bahnschrift" w:hAnsi="Bahnschrift"/>
        <w:caps/>
        <w:color w:val="0070C0"/>
        <w:sz w:val="20"/>
        <w:szCs w:val="32"/>
      </w:rPr>
      <w:fldChar w:fldCharType="separate"/>
    </w:r>
    <w:r w:rsidRPr="00EA5C7D">
      <w:rPr>
        <w:rFonts w:ascii="Bahnschrift" w:hAnsi="Bahnschrift"/>
        <w:caps/>
        <w:noProof/>
        <w:color w:val="0070C0"/>
        <w:sz w:val="20"/>
        <w:szCs w:val="32"/>
      </w:rPr>
      <w:t>9</w:t>
    </w:r>
    <w:r w:rsidRPr="00EA5C7D">
      <w:rPr>
        <w:rFonts w:ascii="Bahnschrift" w:hAnsi="Bahnschrift"/>
        <w:caps/>
        <w:noProof/>
        <w:color w:val="0070C0"/>
        <w:sz w:val="20"/>
        <w:szCs w:val="32"/>
      </w:rPr>
      <w:fldChar w:fldCharType="end"/>
    </w:r>
    <w:r w:rsidRPr="00EA5C7D">
      <w:rPr>
        <w:rFonts w:ascii="Bahnschrift" w:hAnsi="Bahnschrift"/>
        <w:caps/>
        <w:noProof/>
        <w:color w:val="0070C0"/>
        <w:sz w:val="20"/>
        <w:szCs w:val="32"/>
      </w:rPr>
      <w:t xml:space="preserve"> </w:t>
    </w:r>
  </w:p>
  <w:p w14:paraId="7FD96AB0" w14:textId="77777777" w:rsidR="00894159" w:rsidRDefault="00894159" w:rsidP="00894159">
    <w:pPr>
      <w:pStyle w:val="Footer"/>
    </w:pPr>
  </w:p>
  <w:p w14:paraId="6C1BB5F5" w14:textId="77777777" w:rsidR="005E4E12" w:rsidRDefault="005E4E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0686" w14:textId="77777777" w:rsidR="00493364" w:rsidRDefault="00493364" w:rsidP="002931B3">
      <w:r>
        <w:separator/>
      </w:r>
    </w:p>
    <w:p w14:paraId="34398A60" w14:textId="77777777" w:rsidR="005E4E12" w:rsidRDefault="005E4E12"/>
  </w:footnote>
  <w:footnote w:type="continuationSeparator" w:id="0">
    <w:p w14:paraId="44E70B07" w14:textId="77777777" w:rsidR="00493364" w:rsidRDefault="00493364" w:rsidP="002931B3">
      <w:r>
        <w:continuationSeparator/>
      </w:r>
    </w:p>
    <w:p w14:paraId="5B08200A" w14:textId="77777777" w:rsidR="005E4E12" w:rsidRDefault="005E4E12"/>
  </w:footnote>
  <w:footnote w:type="continuationNotice" w:id="1">
    <w:p w14:paraId="5F854146" w14:textId="77777777" w:rsidR="00493364" w:rsidRDefault="00493364"/>
    <w:p w14:paraId="01D337FA" w14:textId="77777777" w:rsidR="005E4E12" w:rsidRDefault="005E4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CDCF" w14:textId="1C98A15A" w:rsidR="00894159" w:rsidRDefault="00004E9D" w:rsidP="00894159">
    <w:pPr>
      <w:pStyle w:val="Header"/>
      <w:ind w:hanging="720"/>
      <w:jc w:val="center"/>
    </w:pPr>
    <w:r>
      <w:rPr>
        <w:noProof/>
      </w:rPr>
      <w:drawing>
        <wp:anchor distT="0" distB="0" distL="114300" distR="114300" simplePos="0" relativeHeight="251660288" behindDoc="1" locked="0" layoutInCell="1" allowOverlap="1" wp14:anchorId="32E68E5F" wp14:editId="2FE0DC6E">
          <wp:simplePos x="0" y="0"/>
          <wp:positionH relativeFrom="page">
            <wp:posOffset>3282287</wp:posOffset>
          </wp:positionH>
          <wp:positionV relativeFrom="paragraph">
            <wp:posOffset>-174691</wp:posOffset>
          </wp:positionV>
          <wp:extent cx="750626" cy="375313"/>
          <wp:effectExtent l="0" t="0" r="0" b="5715"/>
          <wp:wrapNone/>
          <wp:docPr id="88278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760645" cy="380322"/>
                  </a:xfrm>
                  <a:prstGeom prst="rect">
                    <a:avLst/>
                  </a:prstGeom>
                </pic:spPr>
              </pic:pic>
            </a:graphicData>
          </a:graphic>
          <wp14:sizeRelH relativeFrom="page">
            <wp14:pctWidth>0</wp14:pctWidth>
          </wp14:sizeRelH>
          <wp14:sizeRelV relativeFrom="page">
            <wp14:pctHeight>0</wp14:pctHeight>
          </wp14:sizeRelV>
        </wp:anchor>
      </w:drawing>
    </w:r>
    <w:r w:rsidR="000D636D">
      <w:rPr>
        <w:noProof/>
      </w:rPr>
      <mc:AlternateContent>
        <mc:Choice Requires="wps">
          <w:drawing>
            <wp:anchor distT="0" distB="0" distL="114300" distR="114300" simplePos="0" relativeHeight="251658240" behindDoc="1" locked="0" layoutInCell="1" allowOverlap="1" wp14:anchorId="48C7B128" wp14:editId="5E1DBD09">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CC71C" id="Rectangle 6" o:spid="_x0000_s1026" style="position:absolute;margin-left:-91.2pt;margin-top:-29.4pt;width:604.8pt;height:6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wNewIAAGIFAAAOAAAAZHJzL2Uyb0RvYy54bWysVE1v2zAMvQ/YfxB0X+1k6VcQpwhadBhQ&#10;tMXaoWdVlmoDsqhRSpzs14+SP5JlxQ7DclAk8/GRfCK1uNo2hm0U+hpswScnOWfKSihr+1bw78+3&#10;ny4480HYUhiwquA75fnV8uOHRevmagoVmFIhIxLr560reBWCm2eZl5VqhD8BpywZNWAjAh3xLStR&#10;tMTemGya52dZC1g6BKm8p683nZEvE7/WSoYHrb0KzBSccgtpxbS+xjVbLsT8DYWratmnIf4hi0bU&#10;loKOVDciCLbG+g+qppYIHnQ4kdBkoHUtVaqBqpnkR9U8VcKpVAuJ490ok/9/tPJ+8+QekWRonZ97&#10;2sYqthqb+E/5sW0SazeKpbaBSfp4fnaRX56RppJs55fT2UVSM9t7O/Thi4KGxU3BkS4jaSQ2dz5Q&#10;RIIOkBjMg6nL29qYdIgNoK4Nso2gqxNSKhs+x+sir9+Qxka8hejZmeOXbF9O2oWdURFn7DelWV1S&#10;AdOUTOq040CTzlSJUnXxT3P6DdGH1FIuiTAya4o/cvcEA/KwiElP0+Ojq0qNOjrnf0usK3H0SJHB&#10;htG5qS3gewQmjJE7/CBSJ01U6RXK3SMyhG5MvJO3NV3dnfDhUSDNBd02zXp4oEUbaAsO/Y6zCvDn&#10;e98jntqVrJy1NGcF9z/WAhVn5qulRr6czGZxMNNhdno+pQMeWl4PLXbdXAP1w4ReFSfTNuKDGbYa&#10;oXmhJ2EVo5JJWEmxCy4DDofr0M0/PSpSrVYJRsPoRLizT05G8qhqbM3n7YtA1/dvoM6/h2Emxfyo&#10;jTts9LSwWgfQderxva693jTIqXH6Rye+FIfnhNo/jctfAAAA//8DAFBLAwQUAAYACAAAACEAR3pF&#10;NuAAAAAMAQAADwAAAGRycy9kb3ducmV2LnhtbEyPwU7DMAyG70i8Q2QkblvSipWqNJ0AicOAS0e5&#10;Z41JC41TmnQrb092gpstf/r9/eV2sQM74uR7RxKStQCG1Drdk5HQvD2tcmA+KNJqcIQSftDDtrq8&#10;KFWh3YlqPO6DYTGEfKEkdCGMBee+7dAqv3YjUrx9uMmqENfJcD2pUwy3A0+FyLhVPcUPnRrxscP2&#10;az9bCbvM1J/6dd68NA9NrRPzjbv3Zymvr5b7O2ABl/AHw1k/qkMVnQ5uJu3ZIGGV5OlNZOO0yWOJ&#10;MyLS2xTYQUKWCeBVyf+XqH4BAAD//wMAUEsBAi0AFAAGAAgAAAAhALaDOJL+AAAA4QEAABMAAAAA&#10;AAAAAAAAAAAAAAAAAFtDb250ZW50X1R5cGVzXS54bWxQSwECLQAUAAYACAAAACEAOP0h/9YAAACU&#10;AQAACwAAAAAAAAAAAAAAAAAvAQAAX3JlbHMvLnJlbHNQSwECLQAUAAYACAAAACEAATB8DXsCAABi&#10;BQAADgAAAAAAAAAAAAAAAAAuAgAAZHJzL2Uyb0RvYy54bWxQSwECLQAUAAYACAAAACEAR3pFNuAA&#10;AAAMAQAADwAAAAAAAAAAAAAAAADVBAAAZHJzL2Rvd25yZXYueG1sUEsFBgAAAAAEAAQA8wAAAOIF&#10;AAAAAA==&#10;" fillcolor="#a5a5a5 [3206]" stroked="f" strokeweight="1pt"/>
          </w:pict>
        </mc:Fallback>
      </mc:AlternateContent>
    </w:r>
  </w:p>
  <w:p w14:paraId="7B2A0557" w14:textId="77777777" w:rsidR="005E4E12" w:rsidRDefault="005E4E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D27D" w14:textId="61DB37E9" w:rsidR="00BD2149" w:rsidRDefault="00BD2149">
    <w:pPr>
      <w:pStyle w:val="Header"/>
    </w:pPr>
    <w:r>
      <w:rPr>
        <w:noProof/>
      </w:rPr>
      <w:drawing>
        <wp:anchor distT="0" distB="0" distL="114300" distR="114300" simplePos="0" relativeHeight="251662336" behindDoc="1" locked="0" layoutInCell="1" allowOverlap="1" wp14:anchorId="31FCE327" wp14:editId="1764FCCC">
          <wp:simplePos x="0" y="0"/>
          <wp:positionH relativeFrom="column">
            <wp:posOffset>-390525</wp:posOffset>
          </wp:positionH>
          <wp:positionV relativeFrom="paragraph">
            <wp:posOffset>142875</wp:posOffset>
          </wp:positionV>
          <wp:extent cx="1842770" cy="921385"/>
          <wp:effectExtent l="0" t="0" r="0" b="5715"/>
          <wp:wrapTight wrapText="bothSides">
            <wp:wrapPolygon edited="0">
              <wp:start x="5955" y="0"/>
              <wp:lineTo x="0" y="3870"/>
              <wp:lineTo x="0" y="14291"/>
              <wp:lineTo x="10718" y="14291"/>
              <wp:lineTo x="5508" y="16375"/>
              <wp:lineTo x="149" y="19054"/>
              <wp:lineTo x="0" y="21139"/>
              <wp:lineTo x="0" y="21436"/>
              <wp:lineTo x="21436" y="21436"/>
              <wp:lineTo x="21436" y="18757"/>
              <wp:lineTo x="10718" y="14291"/>
              <wp:lineTo x="21436" y="14291"/>
              <wp:lineTo x="21436" y="6252"/>
              <wp:lineTo x="19352" y="3870"/>
              <wp:lineTo x="6699" y="0"/>
              <wp:lineTo x="5955" y="0"/>
            </wp:wrapPolygon>
          </wp:wrapTight>
          <wp:docPr id="1278539728" name="Graphic 127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842770" cy="9213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E610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D25F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02438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C64B8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2243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CA8C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E49C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D0C9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20B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805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9015B"/>
    <w:multiLevelType w:val="hybridMultilevel"/>
    <w:tmpl w:val="2638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3C21B5"/>
    <w:multiLevelType w:val="multilevel"/>
    <w:tmpl w:val="8B5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13" w15:restartNumberingAfterBreak="0">
    <w:nsid w:val="165F6EEC"/>
    <w:multiLevelType w:val="hybridMultilevel"/>
    <w:tmpl w:val="51C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A16D4"/>
    <w:multiLevelType w:val="hybridMultilevel"/>
    <w:tmpl w:val="41281ACA"/>
    <w:lvl w:ilvl="0" w:tplc="1DE07AF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132CAB"/>
    <w:multiLevelType w:val="hybridMultilevel"/>
    <w:tmpl w:val="CEDC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5520A"/>
    <w:multiLevelType w:val="hybridMultilevel"/>
    <w:tmpl w:val="1BA8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B717C1"/>
    <w:multiLevelType w:val="hybridMultilevel"/>
    <w:tmpl w:val="095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560E5"/>
    <w:multiLevelType w:val="multilevel"/>
    <w:tmpl w:val="5BC034C2"/>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9" w15:restartNumberingAfterBreak="0">
    <w:nsid w:val="24F75B12"/>
    <w:multiLevelType w:val="multilevel"/>
    <w:tmpl w:val="04E4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762A8"/>
    <w:multiLevelType w:val="multilevel"/>
    <w:tmpl w:val="402A03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40471392"/>
    <w:multiLevelType w:val="hybridMultilevel"/>
    <w:tmpl w:val="43B605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35220"/>
    <w:multiLevelType w:val="hybridMultilevel"/>
    <w:tmpl w:val="B690414E"/>
    <w:lvl w:ilvl="0" w:tplc="DE203394">
      <w:start w:val="1"/>
      <w:numFmt w:val="bullet"/>
      <w:lvlText w:val="•"/>
      <w:lvlJc w:val="left"/>
      <w:pPr>
        <w:tabs>
          <w:tab w:val="num" w:pos="720"/>
        </w:tabs>
        <w:ind w:left="720" w:hanging="360"/>
      </w:pPr>
      <w:rPr>
        <w:rFonts w:ascii="Arial" w:hAnsi="Arial" w:hint="default"/>
      </w:rPr>
    </w:lvl>
    <w:lvl w:ilvl="1" w:tplc="2D16FE12" w:tentative="1">
      <w:start w:val="1"/>
      <w:numFmt w:val="bullet"/>
      <w:lvlText w:val="•"/>
      <w:lvlJc w:val="left"/>
      <w:pPr>
        <w:tabs>
          <w:tab w:val="num" w:pos="1440"/>
        </w:tabs>
        <w:ind w:left="1440" w:hanging="360"/>
      </w:pPr>
      <w:rPr>
        <w:rFonts w:ascii="Arial" w:hAnsi="Arial" w:hint="default"/>
      </w:rPr>
    </w:lvl>
    <w:lvl w:ilvl="2" w:tplc="B7EEC488" w:tentative="1">
      <w:start w:val="1"/>
      <w:numFmt w:val="bullet"/>
      <w:lvlText w:val="•"/>
      <w:lvlJc w:val="left"/>
      <w:pPr>
        <w:tabs>
          <w:tab w:val="num" w:pos="2160"/>
        </w:tabs>
        <w:ind w:left="2160" w:hanging="360"/>
      </w:pPr>
      <w:rPr>
        <w:rFonts w:ascii="Arial" w:hAnsi="Arial" w:hint="default"/>
      </w:rPr>
    </w:lvl>
    <w:lvl w:ilvl="3" w:tplc="452E843C" w:tentative="1">
      <w:start w:val="1"/>
      <w:numFmt w:val="bullet"/>
      <w:lvlText w:val="•"/>
      <w:lvlJc w:val="left"/>
      <w:pPr>
        <w:tabs>
          <w:tab w:val="num" w:pos="2880"/>
        </w:tabs>
        <w:ind w:left="2880" w:hanging="360"/>
      </w:pPr>
      <w:rPr>
        <w:rFonts w:ascii="Arial" w:hAnsi="Arial" w:hint="default"/>
      </w:rPr>
    </w:lvl>
    <w:lvl w:ilvl="4" w:tplc="8F483DD6" w:tentative="1">
      <w:start w:val="1"/>
      <w:numFmt w:val="bullet"/>
      <w:lvlText w:val="•"/>
      <w:lvlJc w:val="left"/>
      <w:pPr>
        <w:tabs>
          <w:tab w:val="num" w:pos="3600"/>
        </w:tabs>
        <w:ind w:left="3600" w:hanging="360"/>
      </w:pPr>
      <w:rPr>
        <w:rFonts w:ascii="Arial" w:hAnsi="Arial" w:hint="default"/>
      </w:rPr>
    </w:lvl>
    <w:lvl w:ilvl="5" w:tplc="BACEE7F8" w:tentative="1">
      <w:start w:val="1"/>
      <w:numFmt w:val="bullet"/>
      <w:lvlText w:val="•"/>
      <w:lvlJc w:val="left"/>
      <w:pPr>
        <w:tabs>
          <w:tab w:val="num" w:pos="4320"/>
        </w:tabs>
        <w:ind w:left="4320" w:hanging="360"/>
      </w:pPr>
      <w:rPr>
        <w:rFonts w:ascii="Arial" w:hAnsi="Arial" w:hint="default"/>
      </w:rPr>
    </w:lvl>
    <w:lvl w:ilvl="6" w:tplc="9A005A5A" w:tentative="1">
      <w:start w:val="1"/>
      <w:numFmt w:val="bullet"/>
      <w:lvlText w:val="•"/>
      <w:lvlJc w:val="left"/>
      <w:pPr>
        <w:tabs>
          <w:tab w:val="num" w:pos="5040"/>
        </w:tabs>
        <w:ind w:left="5040" w:hanging="360"/>
      </w:pPr>
      <w:rPr>
        <w:rFonts w:ascii="Arial" w:hAnsi="Arial" w:hint="default"/>
      </w:rPr>
    </w:lvl>
    <w:lvl w:ilvl="7" w:tplc="B0FE7382" w:tentative="1">
      <w:start w:val="1"/>
      <w:numFmt w:val="bullet"/>
      <w:lvlText w:val="•"/>
      <w:lvlJc w:val="left"/>
      <w:pPr>
        <w:tabs>
          <w:tab w:val="num" w:pos="5760"/>
        </w:tabs>
        <w:ind w:left="5760" w:hanging="360"/>
      </w:pPr>
      <w:rPr>
        <w:rFonts w:ascii="Arial" w:hAnsi="Arial" w:hint="default"/>
      </w:rPr>
    </w:lvl>
    <w:lvl w:ilvl="8" w:tplc="B05AD7A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9C83A09"/>
    <w:multiLevelType w:val="hybridMultilevel"/>
    <w:tmpl w:val="4690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72E0A"/>
    <w:multiLevelType w:val="hybridMultilevel"/>
    <w:tmpl w:val="F55C65EA"/>
    <w:lvl w:ilvl="0" w:tplc="2DF2E1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D7884"/>
    <w:multiLevelType w:val="hybridMultilevel"/>
    <w:tmpl w:val="66901D5C"/>
    <w:lvl w:ilvl="0" w:tplc="24E84BC8">
      <w:start w:val="1"/>
      <w:numFmt w:val="bullet"/>
      <w:lvlText w:val=""/>
      <w:lvlJc w:val="left"/>
      <w:pPr>
        <w:ind w:left="720" w:hanging="360"/>
      </w:pPr>
      <w:rPr>
        <w:rFonts w:ascii="Symbol" w:hAnsi="Symbol" w:hint="default"/>
      </w:rPr>
    </w:lvl>
    <w:lvl w:ilvl="1" w:tplc="95B6FC7A" w:tentative="1">
      <w:start w:val="1"/>
      <w:numFmt w:val="bullet"/>
      <w:lvlText w:val="o"/>
      <w:lvlJc w:val="left"/>
      <w:pPr>
        <w:ind w:left="1440" w:hanging="360"/>
      </w:pPr>
      <w:rPr>
        <w:rFonts w:ascii="Courier New" w:hAnsi="Courier New" w:cs="Courier New" w:hint="default"/>
      </w:rPr>
    </w:lvl>
    <w:lvl w:ilvl="2" w:tplc="A24E0DF0" w:tentative="1">
      <w:start w:val="1"/>
      <w:numFmt w:val="bullet"/>
      <w:lvlText w:val=""/>
      <w:lvlJc w:val="left"/>
      <w:pPr>
        <w:ind w:left="2160" w:hanging="360"/>
      </w:pPr>
      <w:rPr>
        <w:rFonts w:ascii="Wingdings" w:hAnsi="Wingdings" w:hint="default"/>
      </w:rPr>
    </w:lvl>
    <w:lvl w:ilvl="3" w:tplc="234213A6" w:tentative="1">
      <w:start w:val="1"/>
      <w:numFmt w:val="bullet"/>
      <w:lvlText w:val=""/>
      <w:lvlJc w:val="left"/>
      <w:pPr>
        <w:ind w:left="2880" w:hanging="360"/>
      </w:pPr>
      <w:rPr>
        <w:rFonts w:ascii="Symbol" w:hAnsi="Symbol" w:hint="default"/>
      </w:rPr>
    </w:lvl>
    <w:lvl w:ilvl="4" w:tplc="295ACB0C" w:tentative="1">
      <w:start w:val="1"/>
      <w:numFmt w:val="bullet"/>
      <w:lvlText w:val="o"/>
      <w:lvlJc w:val="left"/>
      <w:pPr>
        <w:ind w:left="3600" w:hanging="360"/>
      </w:pPr>
      <w:rPr>
        <w:rFonts w:ascii="Courier New" w:hAnsi="Courier New" w:cs="Courier New" w:hint="default"/>
      </w:rPr>
    </w:lvl>
    <w:lvl w:ilvl="5" w:tplc="3D1228E0" w:tentative="1">
      <w:start w:val="1"/>
      <w:numFmt w:val="bullet"/>
      <w:lvlText w:val=""/>
      <w:lvlJc w:val="left"/>
      <w:pPr>
        <w:ind w:left="4320" w:hanging="360"/>
      </w:pPr>
      <w:rPr>
        <w:rFonts w:ascii="Wingdings" w:hAnsi="Wingdings" w:hint="default"/>
      </w:rPr>
    </w:lvl>
    <w:lvl w:ilvl="6" w:tplc="9D822D32" w:tentative="1">
      <w:start w:val="1"/>
      <w:numFmt w:val="bullet"/>
      <w:lvlText w:val=""/>
      <w:lvlJc w:val="left"/>
      <w:pPr>
        <w:ind w:left="5040" w:hanging="360"/>
      </w:pPr>
      <w:rPr>
        <w:rFonts w:ascii="Symbol" w:hAnsi="Symbol" w:hint="default"/>
      </w:rPr>
    </w:lvl>
    <w:lvl w:ilvl="7" w:tplc="6674E368" w:tentative="1">
      <w:start w:val="1"/>
      <w:numFmt w:val="bullet"/>
      <w:lvlText w:val="o"/>
      <w:lvlJc w:val="left"/>
      <w:pPr>
        <w:ind w:left="5760" w:hanging="360"/>
      </w:pPr>
      <w:rPr>
        <w:rFonts w:ascii="Courier New" w:hAnsi="Courier New" w:cs="Courier New" w:hint="default"/>
      </w:rPr>
    </w:lvl>
    <w:lvl w:ilvl="8" w:tplc="AE3A9A44" w:tentative="1">
      <w:start w:val="1"/>
      <w:numFmt w:val="bullet"/>
      <w:lvlText w:val=""/>
      <w:lvlJc w:val="left"/>
      <w:pPr>
        <w:ind w:left="6480" w:hanging="360"/>
      </w:pPr>
      <w:rPr>
        <w:rFonts w:ascii="Wingdings" w:hAnsi="Wingdings" w:hint="default"/>
      </w:rPr>
    </w:lvl>
  </w:abstractNum>
  <w:abstractNum w:abstractNumId="2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96066"/>
    <w:multiLevelType w:val="hybridMultilevel"/>
    <w:tmpl w:val="F12A705E"/>
    <w:lvl w:ilvl="0" w:tplc="49E2E656">
      <w:start w:val="1"/>
      <w:numFmt w:val="bullet"/>
      <w:lvlText w:val="•"/>
      <w:lvlJc w:val="left"/>
      <w:pPr>
        <w:tabs>
          <w:tab w:val="num" w:pos="720"/>
        </w:tabs>
        <w:ind w:left="720" w:hanging="360"/>
      </w:pPr>
      <w:rPr>
        <w:rFonts w:ascii="Arial" w:hAnsi="Arial" w:hint="default"/>
      </w:rPr>
    </w:lvl>
    <w:lvl w:ilvl="1" w:tplc="ED52F204" w:tentative="1">
      <w:start w:val="1"/>
      <w:numFmt w:val="bullet"/>
      <w:lvlText w:val="•"/>
      <w:lvlJc w:val="left"/>
      <w:pPr>
        <w:tabs>
          <w:tab w:val="num" w:pos="1440"/>
        </w:tabs>
        <w:ind w:left="1440" w:hanging="360"/>
      </w:pPr>
      <w:rPr>
        <w:rFonts w:ascii="Arial" w:hAnsi="Arial" w:hint="default"/>
      </w:rPr>
    </w:lvl>
    <w:lvl w:ilvl="2" w:tplc="48DEDB1A" w:tentative="1">
      <w:start w:val="1"/>
      <w:numFmt w:val="bullet"/>
      <w:lvlText w:val="•"/>
      <w:lvlJc w:val="left"/>
      <w:pPr>
        <w:tabs>
          <w:tab w:val="num" w:pos="2160"/>
        </w:tabs>
        <w:ind w:left="2160" w:hanging="360"/>
      </w:pPr>
      <w:rPr>
        <w:rFonts w:ascii="Arial" w:hAnsi="Arial" w:hint="default"/>
      </w:rPr>
    </w:lvl>
    <w:lvl w:ilvl="3" w:tplc="2BFE1326" w:tentative="1">
      <w:start w:val="1"/>
      <w:numFmt w:val="bullet"/>
      <w:lvlText w:val="•"/>
      <w:lvlJc w:val="left"/>
      <w:pPr>
        <w:tabs>
          <w:tab w:val="num" w:pos="2880"/>
        </w:tabs>
        <w:ind w:left="2880" w:hanging="360"/>
      </w:pPr>
      <w:rPr>
        <w:rFonts w:ascii="Arial" w:hAnsi="Arial" w:hint="default"/>
      </w:rPr>
    </w:lvl>
    <w:lvl w:ilvl="4" w:tplc="040481D0" w:tentative="1">
      <w:start w:val="1"/>
      <w:numFmt w:val="bullet"/>
      <w:lvlText w:val="•"/>
      <w:lvlJc w:val="left"/>
      <w:pPr>
        <w:tabs>
          <w:tab w:val="num" w:pos="3600"/>
        </w:tabs>
        <w:ind w:left="3600" w:hanging="360"/>
      </w:pPr>
      <w:rPr>
        <w:rFonts w:ascii="Arial" w:hAnsi="Arial" w:hint="default"/>
      </w:rPr>
    </w:lvl>
    <w:lvl w:ilvl="5" w:tplc="66A424EC" w:tentative="1">
      <w:start w:val="1"/>
      <w:numFmt w:val="bullet"/>
      <w:lvlText w:val="•"/>
      <w:lvlJc w:val="left"/>
      <w:pPr>
        <w:tabs>
          <w:tab w:val="num" w:pos="4320"/>
        </w:tabs>
        <w:ind w:left="4320" w:hanging="360"/>
      </w:pPr>
      <w:rPr>
        <w:rFonts w:ascii="Arial" w:hAnsi="Arial" w:hint="default"/>
      </w:rPr>
    </w:lvl>
    <w:lvl w:ilvl="6" w:tplc="C83649A2" w:tentative="1">
      <w:start w:val="1"/>
      <w:numFmt w:val="bullet"/>
      <w:lvlText w:val="•"/>
      <w:lvlJc w:val="left"/>
      <w:pPr>
        <w:tabs>
          <w:tab w:val="num" w:pos="5040"/>
        </w:tabs>
        <w:ind w:left="5040" w:hanging="360"/>
      </w:pPr>
      <w:rPr>
        <w:rFonts w:ascii="Arial" w:hAnsi="Arial" w:hint="default"/>
      </w:rPr>
    </w:lvl>
    <w:lvl w:ilvl="7" w:tplc="24844F04" w:tentative="1">
      <w:start w:val="1"/>
      <w:numFmt w:val="bullet"/>
      <w:lvlText w:val="•"/>
      <w:lvlJc w:val="left"/>
      <w:pPr>
        <w:tabs>
          <w:tab w:val="num" w:pos="5760"/>
        </w:tabs>
        <w:ind w:left="5760" w:hanging="360"/>
      </w:pPr>
      <w:rPr>
        <w:rFonts w:ascii="Arial" w:hAnsi="Arial" w:hint="default"/>
      </w:rPr>
    </w:lvl>
    <w:lvl w:ilvl="8" w:tplc="A42A8B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C4176"/>
    <w:multiLevelType w:val="hybridMultilevel"/>
    <w:tmpl w:val="3A1C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42AA0"/>
    <w:multiLevelType w:val="hybridMultilevel"/>
    <w:tmpl w:val="E5E6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45E47"/>
    <w:multiLevelType w:val="hybridMultilevel"/>
    <w:tmpl w:val="423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219FB"/>
    <w:multiLevelType w:val="hybridMultilevel"/>
    <w:tmpl w:val="F2DA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892"/>
    <w:multiLevelType w:val="hybridMultilevel"/>
    <w:tmpl w:val="97A4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36149B"/>
    <w:multiLevelType w:val="hybridMultilevel"/>
    <w:tmpl w:val="80EC86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278698">
    <w:abstractNumId w:val="18"/>
  </w:num>
  <w:num w:numId="2" w16cid:durableId="1908807136">
    <w:abstractNumId w:val="21"/>
  </w:num>
  <w:num w:numId="3" w16cid:durableId="1702512594">
    <w:abstractNumId w:val="28"/>
  </w:num>
  <w:num w:numId="4" w16cid:durableId="2126458443">
    <w:abstractNumId w:val="32"/>
  </w:num>
  <w:num w:numId="5" w16cid:durableId="447552170">
    <w:abstractNumId w:val="18"/>
  </w:num>
  <w:num w:numId="6" w16cid:durableId="159273511">
    <w:abstractNumId w:val="18"/>
  </w:num>
  <w:num w:numId="7" w16cid:durableId="728264505">
    <w:abstractNumId w:val="18"/>
    <w:lvlOverride w:ilvl="0"/>
    <w:lvlOverride w:ilvl="1">
      <w:startOverride w:val="1"/>
    </w:lvlOverride>
  </w:num>
  <w:num w:numId="8" w16cid:durableId="2110537519">
    <w:abstractNumId w:val="14"/>
  </w:num>
  <w:num w:numId="9" w16cid:durableId="1303733163">
    <w:abstractNumId w:val="10"/>
  </w:num>
  <w:num w:numId="10" w16cid:durableId="1807580268">
    <w:abstractNumId w:val="12"/>
  </w:num>
  <w:num w:numId="11" w16cid:durableId="1828325460">
    <w:abstractNumId w:val="20"/>
  </w:num>
  <w:num w:numId="12" w16cid:durableId="2062705495">
    <w:abstractNumId w:val="11"/>
  </w:num>
  <w:num w:numId="13" w16cid:durableId="706954236">
    <w:abstractNumId w:val="17"/>
  </w:num>
  <w:num w:numId="14" w16cid:durableId="1712876062">
    <w:abstractNumId w:val="16"/>
  </w:num>
  <w:num w:numId="15" w16cid:durableId="2052610135">
    <w:abstractNumId w:val="19"/>
  </w:num>
  <w:num w:numId="16" w16cid:durableId="254822462">
    <w:abstractNumId w:val="13"/>
  </w:num>
  <w:num w:numId="17" w16cid:durableId="27607780">
    <w:abstractNumId w:val="29"/>
  </w:num>
  <w:num w:numId="18" w16cid:durableId="1760298249">
    <w:abstractNumId w:val="30"/>
  </w:num>
  <w:num w:numId="19" w16cid:durableId="12999945">
    <w:abstractNumId w:val="27"/>
  </w:num>
  <w:num w:numId="20" w16cid:durableId="979730282">
    <w:abstractNumId w:val="22"/>
  </w:num>
  <w:num w:numId="21" w16cid:durableId="488791389">
    <w:abstractNumId w:val="15"/>
  </w:num>
  <w:num w:numId="22" w16cid:durableId="964117572">
    <w:abstractNumId w:val="25"/>
  </w:num>
  <w:num w:numId="23" w16cid:durableId="331298010">
    <w:abstractNumId w:val="31"/>
  </w:num>
  <w:num w:numId="24" w16cid:durableId="183370503">
    <w:abstractNumId w:val="23"/>
  </w:num>
  <w:num w:numId="25" w16cid:durableId="1214579930">
    <w:abstractNumId w:val="24"/>
  </w:num>
  <w:num w:numId="26" w16cid:durableId="2109039854">
    <w:abstractNumId w:val="26"/>
  </w:num>
  <w:num w:numId="27" w16cid:durableId="1936942373">
    <w:abstractNumId w:val="26"/>
  </w:num>
  <w:num w:numId="28" w16cid:durableId="825169639">
    <w:abstractNumId w:val="9"/>
  </w:num>
  <w:num w:numId="29" w16cid:durableId="320039845">
    <w:abstractNumId w:val="8"/>
  </w:num>
  <w:num w:numId="30" w16cid:durableId="1054617096">
    <w:abstractNumId w:val="7"/>
  </w:num>
  <w:num w:numId="31" w16cid:durableId="145366545">
    <w:abstractNumId w:val="6"/>
  </w:num>
  <w:num w:numId="32" w16cid:durableId="1197964978">
    <w:abstractNumId w:val="5"/>
  </w:num>
  <w:num w:numId="33" w16cid:durableId="1727412886">
    <w:abstractNumId w:val="4"/>
  </w:num>
  <w:num w:numId="34" w16cid:durableId="892888413">
    <w:abstractNumId w:val="3"/>
  </w:num>
  <w:num w:numId="35" w16cid:durableId="1385759270">
    <w:abstractNumId w:val="2"/>
  </w:num>
  <w:num w:numId="36" w16cid:durableId="300037522">
    <w:abstractNumId w:val="1"/>
  </w:num>
  <w:num w:numId="37" w16cid:durableId="2139451136">
    <w:abstractNumId w:val="0"/>
  </w:num>
  <w:num w:numId="38" w16cid:durableId="962805123">
    <w:abstractNumId w:val="33"/>
  </w:num>
  <w:num w:numId="39" w16cid:durableId="18098618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4C"/>
    <w:rsid w:val="00004E9D"/>
    <w:rsid w:val="00024761"/>
    <w:rsid w:val="0003115B"/>
    <w:rsid w:val="000543A2"/>
    <w:rsid w:val="00057F91"/>
    <w:rsid w:val="000658BB"/>
    <w:rsid w:val="00072F4C"/>
    <w:rsid w:val="00097D6B"/>
    <w:rsid w:val="000A7490"/>
    <w:rsid w:val="000B78AA"/>
    <w:rsid w:val="000C14D6"/>
    <w:rsid w:val="000C1CA9"/>
    <w:rsid w:val="000C27E8"/>
    <w:rsid w:val="000D636D"/>
    <w:rsid w:val="000D6AC1"/>
    <w:rsid w:val="000E4990"/>
    <w:rsid w:val="000F3804"/>
    <w:rsid w:val="00101735"/>
    <w:rsid w:val="00102459"/>
    <w:rsid w:val="00104D5F"/>
    <w:rsid w:val="00120DCB"/>
    <w:rsid w:val="00124571"/>
    <w:rsid w:val="00124FF9"/>
    <w:rsid w:val="00126C52"/>
    <w:rsid w:val="001375BB"/>
    <w:rsid w:val="001423AE"/>
    <w:rsid w:val="00150349"/>
    <w:rsid w:val="00151F9C"/>
    <w:rsid w:val="00172A63"/>
    <w:rsid w:val="00186AF9"/>
    <w:rsid w:val="00187BCA"/>
    <w:rsid w:val="00195FF1"/>
    <w:rsid w:val="001A020D"/>
    <w:rsid w:val="001A0649"/>
    <w:rsid w:val="001A4790"/>
    <w:rsid w:val="001A6998"/>
    <w:rsid w:val="001C39CF"/>
    <w:rsid w:val="001C3E4E"/>
    <w:rsid w:val="001F2C12"/>
    <w:rsid w:val="002024A9"/>
    <w:rsid w:val="0020445A"/>
    <w:rsid w:val="00211CBE"/>
    <w:rsid w:val="00214D0D"/>
    <w:rsid w:val="00226CB5"/>
    <w:rsid w:val="0024752B"/>
    <w:rsid w:val="0026261F"/>
    <w:rsid w:val="00275100"/>
    <w:rsid w:val="00281166"/>
    <w:rsid w:val="002931B3"/>
    <w:rsid w:val="002946AF"/>
    <w:rsid w:val="00295893"/>
    <w:rsid w:val="002A4966"/>
    <w:rsid w:val="002A62DE"/>
    <w:rsid w:val="002B205B"/>
    <w:rsid w:val="002B3DCE"/>
    <w:rsid w:val="002B5398"/>
    <w:rsid w:val="002C420E"/>
    <w:rsid w:val="002C4ECF"/>
    <w:rsid w:val="002D0B4F"/>
    <w:rsid w:val="002D579B"/>
    <w:rsid w:val="002E2E69"/>
    <w:rsid w:val="002F37AE"/>
    <w:rsid w:val="002F399E"/>
    <w:rsid w:val="0030456B"/>
    <w:rsid w:val="0033009B"/>
    <w:rsid w:val="003376C0"/>
    <w:rsid w:val="00337798"/>
    <w:rsid w:val="003424E8"/>
    <w:rsid w:val="00343141"/>
    <w:rsid w:val="00352126"/>
    <w:rsid w:val="00353B70"/>
    <w:rsid w:val="00363316"/>
    <w:rsid w:val="00367027"/>
    <w:rsid w:val="003823A6"/>
    <w:rsid w:val="003839C2"/>
    <w:rsid w:val="003907D6"/>
    <w:rsid w:val="00393062"/>
    <w:rsid w:val="003A636A"/>
    <w:rsid w:val="003B66E4"/>
    <w:rsid w:val="003B71E1"/>
    <w:rsid w:val="003C6272"/>
    <w:rsid w:val="003D1F65"/>
    <w:rsid w:val="003D640F"/>
    <w:rsid w:val="003D7C8E"/>
    <w:rsid w:val="003E36DA"/>
    <w:rsid w:val="003F3271"/>
    <w:rsid w:val="003F37CF"/>
    <w:rsid w:val="003F51E4"/>
    <w:rsid w:val="003F5FC4"/>
    <w:rsid w:val="004034BB"/>
    <w:rsid w:val="004325AF"/>
    <w:rsid w:val="00437843"/>
    <w:rsid w:val="00441CD3"/>
    <w:rsid w:val="0044225D"/>
    <w:rsid w:val="00460E6A"/>
    <w:rsid w:val="0048045E"/>
    <w:rsid w:val="0048061C"/>
    <w:rsid w:val="00481EA3"/>
    <w:rsid w:val="0048273D"/>
    <w:rsid w:val="00491435"/>
    <w:rsid w:val="00492190"/>
    <w:rsid w:val="004926A6"/>
    <w:rsid w:val="00493364"/>
    <w:rsid w:val="004C5502"/>
    <w:rsid w:val="004E0807"/>
    <w:rsid w:val="00505880"/>
    <w:rsid w:val="00514886"/>
    <w:rsid w:val="005248DF"/>
    <w:rsid w:val="00525927"/>
    <w:rsid w:val="00527F2A"/>
    <w:rsid w:val="00531F6E"/>
    <w:rsid w:val="00535E79"/>
    <w:rsid w:val="00541A95"/>
    <w:rsid w:val="00541C12"/>
    <w:rsid w:val="00542BF4"/>
    <w:rsid w:val="005431C5"/>
    <w:rsid w:val="0056197F"/>
    <w:rsid w:val="00561F4F"/>
    <w:rsid w:val="00563E7F"/>
    <w:rsid w:val="005712B4"/>
    <w:rsid w:val="005846B3"/>
    <w:rsid w:val="0059594B"/>
    <w:rsid w:val="005D2341"/>
    <w:rsid w:val="005D56C5"/>
    <w:rsid w:val="005D7DE0"/>
    <w:rsid w:val="005E4E12"/>
    <w:rsid w:val="005E5467"/>
    <w:rsid w:val="00600FA0"/>
    <w:rsid w:val="00611653"/>
    <w:rsid w:val="00612BE1"/>
    <w:rsid w:val="00672ABC"/>
    <w:rsid w:val="006A092A"/>
    <w:rsid w:val="006B187A"/>
    <w:rsid w:val="006B7438"/>
    <w:rsid w:val="006C4BBF"/>
    <w:rsid w:val="006D3175"/>
    <w:rsid w:val="006E069A"/>
    <w:rsid w:val="006E13D6"/>
    <w:rsid w:val="006E42EA"/>
    <w:rsid w:val="006F3F88"/>
    <w:rsid w:val="007035D2"/>
    <w:rsid w:val="00722FCE"/>
    <w:rsid w:val="00726D94"/>
    <w:rsid w:val="00727F00"/>
    <w:rsid w:val="007312DA"/>
    <w:rsid w:val="00766700"/>
    <w:rsid w:val="007734C6"/>
    <w:rsid w:val="00793F85"/>
    <w:rsid w:val="00797310"/>
    <w:rsid w:val="007B67E9"/>
    <w:rsid w:val="007C7FEE"/>
    <w:rsid w:val="007E22FF"/>
    <w:rsid w:val="00804570"/>
    <w:rsid w:val="008123F5"/>
    <w:rsid w:val="008175C6"/>
    <w:rsid w:val="00817D79"/>
    <w:rsid w:val="008224FA"/>
    <w:rsid w:val="00834A34"/>
    <w:rsid w:val="00835A3A"/>
    <w:rsid w:val="00854BBF"/>
    <w:rsid w:val="008577AA"/>
    <w:rsid w:val="00886267"/>
    <w:rsid w:val="00887BE2"/>
    <w:rsid w:val="00894159"/>
    <w:rsid w:val="00895970"/>
    <w:rsid w:val="008A4FD3"/>
    <w:rsid w:val="008A7F05"/>
    <w:rsid w:val="008D46BE"/>
    <w:rsid w:val="008F26AC"/>
    <w:rsid w:val="00901189"/>
    <w:rsid w:val="00930B4F"/>
    <w:rsid w:val="009356C8"/>
    <w:rsid w:val="00944758"/>
    <w:rsid w:val="0096094E"/>
    <w:rsid w:val="00991F59"/>
    <w:rsid w:val="00997C7C"/>
    <w:rsid w:val="009B626E"/>
    <w:rsid w:val="009C3D89"/>
    <w:rsid w:val="009E72A1"/>
    <w:rsid w:val="009E7CD5"/>
    <w:rsid w:val="009E7E6D"/>
    <w:rsid w:val="00A0104D"/>
    <w:rsid w:val="00A06FB5"/>
    <w:rsid w:val="00A10F00"/>
    <w:rsid w:val="00A14AB2"/>
    <w:rsid w:val="00A168C5"/>
    <w:rsid w:val="00A34490"/>
    <w:rsid w:val="00A60C20"/>
    <w:rsid w:val="00A80980"/>
    <w:rsid w:val="00A908AA"/>
    <w:rsid w:val="00A9714C"/>
    <w:rsid w:val="00AA320C"/>
    <w:rsid w:val="00AB00BA"/>
    <w:rsid w:val="00AC6DDD"/>
    <w:rsid w:val="00AE31EC"/>
    <w:rsid w:val="00B003A4"/>
    <w:rsid w:val="00B0692E"/>
    <w:rsid w:val="00B13FB0"/>
    <w:rsid w:val="00B2078E"/>
    <w:rsid w:val="00B20C51"/>
    <w:rsid w:val="00B34612"/>
    <w:rsid w:val="00B42E65"/>
    <w:rsid w:val="00B4501A"/>
    <w:rsid w:val="00B453A4"/>
    <w:rsid w:val="00B54E9A"/>
    <w:rsid w:val="00B60913"/>
    <w:rsid w:val="00B67A1E"/>
    <w:rsid w:val="00BD2149"/>
    <w:rsid w:val="00BE0E18"/>
    <w:rsid w:val="00BE2305"/>
    <w:rsid w:val="00BF1079"/>
    <w:rsid w:val="00C24341"/>
    <w:rsid w:val="00C34795"/>
    <w:rsid w:val="00C4555F"/>
    <w:rsid w:val="00C672D7"/>
    <w:rsid w:val="00C74DDF"/>
    <w:rsid w:val="00C9380A"/>
    <w:rsid w:val="00CB0625"/>
    <w:rsid w:val="00CB223F"/>
    <w:rsid w:val="00CB2E5B"/>
    <w:rsid w:val="00CB4470"/>
    <w:rsid w:val="00CC561D"/>
    <w:rsid w:val="00CD1D65"/>
    <w:rsid w:val="00CD2204"/>
    <w:rsid w:val="00CD444A"/>
    <w:rsid w:val="00D158E9"/>
    <w:rsid w:val="00D17C34"/>
    <w:rsid w:val="00D205F8"/>
    <w:rsid w:val="00D45566"/>
    <w:rsid w:val="00D53B21"/>
    <w:rsid w:val="00D61532"/>
    <w:rsid w:val="00D8403F"/>
    <w:rsid w:val="00D92A47"/>
    <w:rsid w:val="00DA17B4"/>
    <w:rsid w:val="00DB4ADA"/>
    <w:rsid w:val="00DB734C"/>
    <w:rsid w:val="00DC0F11"/>
    <w:rsid w:val="00DC7BA9"/>
    <w:rsid w:val="00E029DF"/>
    <w:rsid w:val="00E0437E"/>
    <w:rsid w:val="00E36422"/>
    <w:rsid w:val="00E540F9"/>
    <w:rsid w:val="00E92C0F"/>
    <w:rsid w:val="00E96CA2"/>
    <w:rsid w:val="00E97476"/>
    <w:rsid w:val="00EA3EA3"/>
    <w:rsid w:val="00EA5C7D"/>
    <w:rsid w:val="00EC0389"/>
    <w:rsid w:val="00ED1BD5"/>
    <w:rsid w:val="00ED3645"/>
    <w:rsid w:val="00EE28C0"/>
    <w:rsid w:val="00EE674D"/>
    <w:rsid w:val="00EF0740"/>
    <w:rsid w:val="00EF77E6"/>
    <w:rsid w:val="00F064FF"/>
    <w:rsid w:val="00F112B9"/>
    <w:rsid w:val="00F16A64"/>
    <w:rsid w:val="00F248C1"/>
    <w:rsid w:val="00F5674A"/>
    <w:rsid w:val="00F647BD"/>
    <w:rsid w:val="00F962E2"/>
    <w:rsid w:val="00FA41F0"/>
    <w:rsid w:val="00FF616E"/>
    <w:rsid w:val="09FB969A"/>
    <w:rsid w:val="12C52B85"/>
    <w:rsid w:val="13C08435"/>
    <w:rsid w:val="14D91775"/>
    <w:rsid w:val="184A9A72"/>
    <w:rsid w:val="210F8D0F"/>
    <w:rsid w:val="26DC3262"/>
    <w:rsid w:val="2CCB893A"/>
    <w:rsid w:val="2E3309BE"/>
    <w:rsid w:val="35A9492A"/>
    <w:rsid w:val="416C6892"/>
    <w:rsid w:val="4BC62F3E"/>
    <w:rsid w:val="4D4F0FAC"/>
    <w:rsid w:val="4E2F202F"/>
    <w:rsid w:val="55436268"/>
    <w:rsid w:val="57EB7874"/>
    <w:rsid w:val="6357B163"/>
    <w:rsid w:val="7188CA8D"/>
    <w:rsid w:val="73AED05A"/>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DA849F9"/>
  <w15:chartTrackingRefBased/>
  <w15:docId w15:val="{A57DAB26-5E77-4A57-996C-EF729AE4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D53B2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363316"/>
    <w:pPr>
      <w:spacing w:before="360" w:after="360"/>
      <w:outlineLvl w:val="0"/>
    </w:pPr>
    <w:rPr>
      <w:b/>
      <w:color w:val="FA4616"/>
      <w:sz w:val="36"/>
    </w:rPr>
  </w:style>
  <w:style w:type="paragraph" w:styleId="Heading2">
    <w:name w:val="heading 2"/>
    <w:basedOn w:val="Heading1"/>
    <w:next w:val="Normal"/>
    <w:link w:val="Heading2Char"/>
    <w:uiPriority w:val="9"/>
    <w:unhideWhenUsed/>
    <w:qFormat/>
    <w:rsid w:val="00D53B21"/>
    <w:pPr>
      <w:spacing w:after="120"/>
      <w:outlineLvl w:val="1"/>
    </w:pPr>
    <w:rPr>
      <w:color w:val="0067DF"/>
      <w:sz w:val="24"/>
    </w:rPr>
  </w:style>
  <w:style w:type="paragraph" w:styleId="Heading3">
    <w:name w:val="heading 3"/>
    <w:basedOn w:val="Normal"/>
    <w:next w:val="Normal"/>
    <w:link w:val="Heading3Char"/>
    <w:uiPriority w:val="9"/>
    <w:unhideWhenUsed/>
    <w:qFormat/>
    <w:rsid w:val="00D53B21"/>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D53B21"/>
    <w:pPr>
      <w:keepNext/>
      <w:keepLines/>
      <w:spacing w:before="40"/>
      <w:outlineLvl w:val="3"/>
    </w:pPr>
    <w:rPr>
      <w:rFonts w:asciiTheme="majorHAnsi" w:eastAsiaTheme="majorEastAsia" w:hAnsiTheme="majorHAnsi" w:cstheme="majorBidi"/>
      <w:i/>
      <w:iCs/>
      <w:color w:val="2F5496" w:themeColor="accent1" w:themeShade="BF"/>
      <w:sz w:val="28"/>
    </w:rPr>
  </w:style>
  <w:style w:type="paragraph" w:styleId="Heading5">
    <w:name w:val="heading 5"/>
    <w:basedOn w:val="Normal"/>
    <w:next w:val="Normal"/>
    <w:link w:val="Heading5Char"/>
    <w:uiPriority w:val="9"/>
    <w:semiHidden/>
    <w:unhideWhenUsed/>
    <w:qFormat/>
    <w:rsid w:val="006E13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13D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13D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13D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13D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53B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B21"/>
  </w:style>
  <w:style w:type="character" w:customStyle="1" w:styleId="Heading1Char">
    <w:name w:val="Heading 1 Char"/>
    <w:basedOn w:val="DefaultParagraphFont"/>
    <w:link w:val="Heading1"/>
    <w:uiPriority w:val="9"/>
    <w:rsid w:val="00363316"/>
    <w:rPr>
      <w:rFonts w:ascii="Arial" w:eastAsia="Times New Roman" w:hAnsi="Arial" w:cs="Times New Roman"/>
      <w:b/>
      <w:color w:val="FA4616"/>
      <w:sz w:val="36"/>
      <w:szCs w:val="24"/>
      <w:lang w:val="en-US"/>
    </w:rPr>
  </w:style>
  <w:style w:type="character" w:customStyle="1" w:styleId="Heading2Char">
    <w:name w:val="Heading 2 Char"/>
    <w:basedOn w:val="DefaultParagraphFont"/>
    <w:link w:val="Heading2"/>
    <w:uiPriority w:val="9"/>
    <w:rsid w:val="00D53B21"/>
    <w:rPr>
      <w:rFonts w:ascii="Arial" w:eastAsia="Times New Roman" w:hAnsi="Arial" w:cs="Times New Roman"/>
      <w:b/>
      <w:color w:val="0067DF"/>
      <w:sz w:val="24"/>
      <w:szCs w:val="24"/>
      <w:lang w:val="en-US"/>
    </w:rPr>
  </w:style>
  <w:style w:type="character" w:customStyle="1" w:styleId="Heading3Char">
    <w:name w:val="Heading 3 Char"/>
    <w:basedOn w:val="DefaultParagraphFont"/>
    <w:link w:val="Heading3"/>
    <w:uiPriority w:val="9"/>
    <w:rsid w:val="00D53B21"/>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D53B21"/>
    <w:rPr>
      <w:rFonts w:asciiTheme="majorHAnsi" w:eastAsiaTheme="majorEastAsia" w:hAnsiTheme="majorHAnsi" w:cstheme="majorBidi"/>
      <w:i/>
      <w:iCs/>
      <w:color w:val="2F5496" w:themeColor="accent1" w:themeShade="BF"/>
      <w:sz w:val="28"/>
      <w:szCs w:val="24"/>
      <w:lang w:val="en-US"/>
    </w:rPr>
  </w:style>
  <w:style w:type="character" w:customStyle="1" w:styleId="Heading5Char">
    <w:name w:val="Heading 5 Char"/>
    <w:basedOn w:val="DefaultParagraphFont"/>
    <w:link w:val="Heading5"/>
    <w:uiPriority w:val="9"/>
    <w:semiHidden/>
    <w:rsid w:val="006E13D6"/>
    <w:rPr>
      <w:rFonts w:asciiTheme="majorHAnsi" w:eastAsiaTheme="majorEastAsia" w:hAnsiTheme="majorHAnsi" w:cstheme="majorBidi"/>
      <w:color w:val="2F5496" w:themeColor="accent1" w:themeShade="BF"/>
      <w:sz w:val="20"/>
      <w:szCs w:val="24"/>
      <w:lang w:val="en-US"/>
    </w:rPr>
  </w:style>
  <w:style w:type="character" w:customStyle="1" w:styleId="Heading6Char">
    <w:name w:val="Heading 6 Char"/>
    <w:basedOn w:val="DefaultParagraphFont"/>
    <w:link w:val="Heading6"/>
    <w:uiPriority w:val="9"/>
    <w:semiHidden/>
    <w:rsid w:val="006E13D6"/>
    <w:rPr>
      <w:rFonts w:asciiTheme="majorHAnsi" w:eastAsiaTheme="majorEastAsia" w:hAnsiTheme="majorHAnsi" w:cstheme="majorBidi"/>
      <w:color w:val="1F3763" w:themeColor="accent1" w:themeShade="7F"/>
      <w:sz w:val="20"/>
      <w:szCs w:val="24"/>
      <w:lang w:val="en-US"/>
    </w:rPr>
  </w:style>
  <w:style w:type="character" w:customStyle="1" w:styleId="Heading7Char">
    <w:name w:val="Heading 7 Char"/>
    <w:basedOn w:val="DefaultParagraphFont"/>
    <w:link w:val="Heading7"/>
    <w:uiPriority w:val="9"/>
    <w:semiHidden/>
    <w:rsid w:val="006E13D6"/>
    <w:rPr>
      <w:rFonts w:asciiTheme="majorHAnsi" w:eastAsiaTheme="majorEastAsia" w:hAnsiTheme="majorHAnsi" w:cstheme="majorBidi"/>
      <w:i/>
      <w:iCs/>
      <w:color w:val="1F3763" w:themeColor="accent1" w:themeShade="7F"/>
      <w:sz w:val="20"/>
      <w:szCs w:val="24"/>
      <w:lang w:val="en-US"/>
    </w:rPr>
  </w:style>
  <w:style w:type="character" w:customStyle="1" w:styleId="Heading8Char">
    <w:name w:val="Heading 8 Char"/>
    <w:basedOn w:val="DefaultParagraphFont"/>
    <w:link w:val="Heading8"/>
    <w:uiPriority w:val="9"/>
    <w:semiHidden/>
    <w:rsid w:val="006E13D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E13D6"/>
    <w:rPr>
      <w:rFonts w:asciiTheme="majorHAnsi" w:eastAsiaTheme="majorEastAsia" w:hAnsiTheme="majorHAnsi" w:cstheme="majorBidi"/>
      <w:i/>
      <w:iCs/>
      <w:color w:val="272727" w:themeColor="text1" w:themeTint="D8"/>
      <w:sz w:val="21"/>
      <w:szCs w:val="21"/>
      <w:lang w:val="en-US"/>
    </w:rPr>
  </w:style>
  <w:style w:type="paragraph" w:styleId="Subtitle">
    <w:name w:val="Subtitle"/>
    <w:basedOn w:val="Normal"/>
    <w:next w:val="Normal"/>
    <w:link w:val="SubtitleChar"/>
    <w:uiPriority w:val="11"/>
    <w:qFormat/>
    <w:rsid w:val="00D53B21"/>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D53B21"/>
    <w:rPr>
      <w:rFonts w:ascii="Arial" w:eastAsiaTheme="minorEastAsia" w:hAnsi="Arial"/>
      <w:color w:val="FA4616"/>
      <w:spacing w:val="15"/>
      <w:sz w:val="32"/>
      <w:lang w:val="en-US"/>
    </w:rPr>
  </w:style>
  <w:style w:type="paragraph" w:styleId="Footer">
    <w:name w:val="footer"/>
    <w:basedOn w:val="Normal"/>
    <w:link w:val="FooterChar"/>
    <w:uiPriority w:val="99"/>
    <w:unhideWhenUsed/>
    <w:rsid w:val="00D53B21"/>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D53B21"/>
    <w:rPr>
      <w:rFonts w:ascii="Arial" w:eastAsia="Times New Roman" w:hAnsi="Arial" w:cs="Times New Roman"/>
      <w:color w:val="58595B"/>
      <w:sz w:val="16"/>
      <w:szCs w:val="24"/>
      <w:lang w:val="en-US"/>
    </w:rPr>
  </w:style>
  <w:style w:type="table" w:styleId="TableGrid">
    <w:name w:val="Table Grid"/>
    <w:basedOn w:val="TableNormal"/>
    <w:uiPriority w:val="39"/>
    <w:rsid w:val="00D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B21"/>
    <w:pPr>
      <w:tabs>
        <w:tab w:val="center" w:pos="4680"/>
        <w:tab w:val="right" w:pos="9360"/>
      </w:tabs>
    </w:pPr>
  </w:style>
  <w:style w:type="character" w:customStyle="1" w:styleId="HeaderChar">
    <w:name w:val="Header Char"/>
    <w:basedOn w:val="DefaultParagraphFont"/>
    <w:link w:val="Header"/>
    <w:uiPriority w:val="99"/>
    <w:rsid w:val="00D53B21"/>
    <w:rPr>
      <w:rFonts w:ascii="Arial" w:eastAsia="Times New Roman" w:hAnsi="Arial" w:cs="Times New Roman"/>
      <w:sz w:val="20"/>
      <w:szCs w:val="24"/>
      <w:lang w:val="en-US"/>
    </w:rPr>
  </w:style>
  <w:style w:type="paragraph" w:styleId="TOCHeading">
    <w:name w:val="TOC Heading"/>
    <w:basedOn w:val="Heading1"/>
    <w:next w:val="Normal"/>
    <w:uiPriority w:val="39"/>
    <w:unhideWhenUsed/>
    <w:qFormat/>
    <w:rsid w:val="006E13D6"/>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D53B21"/>
    <w:pPr>
      <w:ind w:left="240"/>
    </w:pPr>
    <w:rPr>
      <w:rFonts w:cs="Open Sans (Body)"/>
      <w:b/>
      <w:color w:val="58595B"/>
      <w:szCs w:val="20"/>
    </w:rPr>
  </w:style>
  <w:style w:type="paragraph" w:styleId="TOC1">
    <w:name w:val="toc 1"/>
    <w:basedOn w:val="TOC3"/>
    <w:next w:val="Orangeheader"/>
    <w:autoRedefine/>
    <w:uiPriority w:val="39"/>
    <w:unhideWhenUsed/>
    <w:rsid w:val="00363316"/>
    <w:pPr>
      <w:tabs>
        <w:tab w:val="left" w:pos="480"/>
        <w:tab w:val="right" w:leader="dot" w:pos="8728"/>
      </w:tabs>
      <w:spacing w:before="120" w:after="120"/>
      <w:ind w:left="0"/>
      <w:jc w:val="both"/>
    </w:pPr>
    <w:rPr>
      <w:rFonts w:cs="Open Sans (Body)"/>
      <w:b/>
      <w:bCs/>
      <w:color w:val="FA4616"/>
      <w:spacing w:val="-5"/>
    </w:rPr>
  </w:style>
  <w:style w:type="paragraph" w:styleId="TOC3">
    <w:name w:val="toc 3"/>
    <w:basedOn w:val="Normal"/>
    <w:next w:val="Normal"/>
    <w:autoRedefine/>
    <w:uiPriority w:val="39"/>
    <w:unhideWhenUsed/>
    <w:rsid w:val="00D53B21"/>
    <w:pPr>
      <w:ind w:left="480"/>
    </w:pPr>
    <w:rPr>
      <w:rFonts w:cstheme="minorHAnsi"/>
      <w:iCs/>
      <w:color w:val="58595B"/>
      <w:szCs w:val="20"/>
    </w:rPr>
  </w:style>
  <w:style w:type="paragraph" w:styleId="ListParagraph">
    <w:name w:val="List Paragraph"/>
    <w:basedOn w:val="Normal"/>
    <w:uiPriority w:val="34"/>
    <w:qFormat/>
    <w:rsid w:val="006E13D6"/>
    <w:pPr>
      <w:ind w:left="720"/>
      <w:contextualSpacing/>
    </w:pPr>
  </w:style>
  <w:style w:type="character" w:styleId="Hyperlink">
    <w:name w:val="Hyperlink"/>
    <w:basedOn w:val="DefaultParagraphFont"/>
    <w:uiPriority w:val="99"/>
    <w:unhideWhenUsed/>
    <w:rsid w:val="00D53B21"/>
    <w:rPr>
      <w:rFonts w:ascii="Arial" w:hAnsi="Arial"/>
      <w:color w:val="38C6F4"/>
      <w:sz w:val="20"/>
      <w:u w:val="none"/>
    </w:rPr>
  </w:style>
  <w:style w:type="table" w:styleId="GridTable4-Accent3">
    <w:name w:val="Grid Table 4 Accent 3"/>
    <w:basedOn w:val="TableNormal"/>
    <w:uiPriority w:val="49"/>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Name">
    <w:name w:val="Name"/>
    <w:basedOn w:val="Normal"/>
    <w:rsid w:val="006E13D6"/>
    <w:pPr>
      <w:spacing w:after="120"/>
    </w:pPr>
    <w:rPr>
      <w:rFonts w:ascii="Open Sans" w:eastAsiaTheme="minorEastAsia" w:hAnsi="Open Sans" w:cstheme="minorBidi"/>
      <w:b/>
      <w:color w:val="000000" w:themeColor="text1"/>
      <w:sz w:val="24"/>
      <w:szCs w:val="20"/>
    </w:rPr>
  </w:style>
  <w:style w:type="paragraph" w:customStyle="1" w:styleId="GuideName">
    <w:name w:val="Guide Name"/>
    <w:basedOn w:val="Normal"/>
    <w:rsid w:val="006E13D6"/>
    <w:pPr>
      <w:framePr w:hSpace="180" w:wrap="around" w:vAnchor="text" w:hAnchor="margin" w:y="75"/>
      <w:spacing w:after="120"/>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table" w:styleId="GridTable4">
    <w:name w:val="Grid Table 4"/>
    <w:basedOn w:val="TableNormal"/>
    <w:uiPriority w:val="49"/>
    <w:rsid w:val="00817D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92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926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unhideWhenUsed/>
    <w:rsid w:val="00D53B21"/>
    <w:pPr>
      <w:spacing w:after="160"/>
    </w:pPr>
    <w:rPr>
      <w:szCs w:val="20"/>
    </w:rPr>
  </w:style>
  <w:style w:type="character" w:customStyle="1" w:styleId="CommentTextChar">
    <w:name w:val="Comment Text Char"/>
    <w:basedOn w:val="DefaultParagraphFont"/>
    <w:link w:val="CommentText"/>
    <w:uiPriority w:val="99"/>
    <w:rsid w:val="00D53B21"/>
    <w:rPr>
      <w:rFonts w:ascii="Arial" w:eastAsia="Times New Roman" w:hAnsi="Arial" w:cs="Times New Roman"/>
      <w:sz w:val="20"/>
      <w:szCs w:val="20"/>
      <w:lang w:val="en-US"/>
    </w:rPr>
  </w:style>
  <w:style w:type="character" w:styleId="CommentReference">
    <w:name w:val="annotation reference"/>
    <w:basedOn w:val="DefaultParagraphFont"/>
    <w:uiPriority w:val="99"/>
    <w:semiHidden/>
    <w:unhideWhenUsed/>
    <w:rsid w:val="00D53B21"/>
    <w:rPr>
      <w:sz w:val="16"/>
      <w:szCs w:val="16"/>
    </w:rPr>
  </w:style>
  <w:style w:type="paragraph" w:styleId="CommentSubject">
    <w:name w:val="annotation subject"/>
    <w:basedOn w:val="CommentText"/>
    <w:next w:val="CommentText"/>
    <w:link w:val="CommentSubjectChar"/>
    <w:uiPriority w:val="99"/>
    <w:semiHidden/>
    <w:unhideWhenUsed/>
    <w:rsid w:val="00D53B21"/>
    <w:pPr>
      <w:spacing w:after="120"/>
    </w:pPr>
    <w:rPr>
      <w:b/>
      <w:bCs/>
      <w:color w:val="000000" w:themeColor="text1"/>
    </w:rPr>
  </w:style>
  <w:style w:type="character" w:customStyle="1" w:styleId="CommentSubjectChar">
    <w:name w:val="Comment Subject Char"/>
    <w:basedOn w:val="CommentTextChar"/>
    <w:link w:val="CommentSubject"/>
    <w:uiPriority w:val="99"/>
    <w:semiHidden/>
    <w:rsid w:val="00D53B21"/>
    <w:rPr>
      <w:rFonts w:ascii="Arial" w:eastAsia="Times New Roman" w:hAnsi="Arial" w:cs="Times New Roman"/>
      <w:b/>
      <w:bCs/>
      <w:color w:val="000000" w:themeColor="text1"/>
      <w:sz w:val="20"/>
      <w:szCs w:val="20"/>
      <w:lang w:val="en-US"/>
    </w:rPr>
  </w:style>
  <w:style w:type="paragraph" w:styleId="BalloonText">
    <w:name w:val="Balloon Text"/>
    <w:basedOn w:val="Normal"/>
    <w:link w:val="BalloonTextChar"/>
    <w:uiPriority w:val="99"/>
    <w:semiHidden/>
    <w:unhideWhenUsed/>
    <w:rsid w:val="00D53B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B21"/>
    <w:rPr>
      <w:rFonts w:ascii="Segoe UI" w:eastAsia="Times New Roman" w:hAnsi="Segoe UI" w:cs="Segoe UI"/>
      <w:sz w:val="18"/>
      <w:szCs w:val="18"/>
      <w:lang w:val="en-US"/>
    </w:rPr>
  </w:style>
  <w:style w:type="paragraph" w:styleId="FootnoteText">
    <w:name w:val="footnote text"/>
    <w:basedOn w:val="Normal"/>
    <w:link w:val="FootnoteTextChar"/>
    <w:uiPriority w:val="99"/>
    <w:semiHidden/>
    <w:unhideWhenUsed/>
    <w:rsid w:val="00D53B21"/>
    <w:rPr>
      <w:szCs w:val="20"/>
    </w:rPr>
  </w:style>
  <w:style w:type="character" w:customStyle="1" w:styleId="FootnoteTextChar">
    <w:name w:val="Footnote Text Char"/>
    <w:basedOn w:val="DefaultParagraphFont"/>
    <w:link w:val="FootnoteText"/>
    <w:uiPriority w:val="99"/>
    <w:semiHidden/>
    <w:rsid w:val="00D53B21"/>
    <w:rPr>
      <w:rFonts w:ascii="Arial" w:eastAsia="Times New Roman" w:hAnsi="Arial" w:cs="Times New Roman"/>
      <w:sz w:val="20"/>
      <w:szCs w:val="20"/>
      <w:lang w:val="en-US"/>
    </w:rPr>
  </w:style>
  <w:style w:type="character" w:styleId="FootnoteReference">
    <w:name w:val="footnote reference"/>
    <w:basedOn w:val="DefaultParagraphFont"/>
    <w:uiPriority w:val="99"/>
    <w:semiHidden/>
    <w:unhideWhenUsed/>
    <w:rsid w:val="00D53B21"/>
    <w:rPr>
      <w:vertAlign w:val="superscript"/>
    </w:rPr>
  </w:style>
  <w:style w:type="character" w:customStyle="1" w:styleId="UnresolvedMention1">
    <w:name w:val="Unresolved Mention1"/>
    <w:basedOn w:val="DefaultParagraphFont"/>
    <w:uiPriority w:val="99"/>
    <w:semiHidden/>
    <w:unhideWhenUsed/>
    <w:rsid w:val="00D53B21"/>
    <w:rPr>
      <w:color w:val="605E5C"/>
      <w:shd w:val="clear" w:color="auto" w:fill="E1DFDD"/>
    </w:rPr>
  </w:style>
  <w:style w:type="character" w:styleId="FollowedHyperlink">
    <w:name w:val="FollowedHyperlink"/>
    <w:basedOn w:val="DefaultParagraphFont"/>
    <w:uiPriority w:val="99"/>
    <w:semiHidden/>
    <w:unhideWhenUsed/>
    <w:rsid w:val="00D53B21"/>
    <w:rPr>
      <w:color w:val="954F72" w:themeColor="followedHyperlink"/>
      <w:u w:val="single"/>
    </w:rPr>
  </w:style>
  <w:style w:type="paragraph" w:customStyle="1" w:styleId="Tablebody">
    <w:name w:val="Table body"/>
    <w:qFormat/>
    <w:rsid w:val="00D53B21"/>
    <w:pPr>
      <w:spacing w:after="0" w:line="240" w:lineRule="auto"/>
    </w:pPr>
    <w:rPr>
      <w:rFonts w:ascii="Arial" w:hAnsi="Arial"/>
      <w:color w:val="000000" w:themeColor="text1"/>
      <w:sz w:val="20"/>
    </w:rPr>
  </w:style>
  <w:style w:type="paragraph" w:styleId="TOC4">
    <w:name w:val="toc 4"/>
    <w:basedOn w:val="Normal"/>
    <w:next w:val="Normal"/>
    <w:autoRedefine/>
    <w:uiPriority w:val="39"/>
    <w:unhideWhenUsed/>
    <w:rsid w:val="00D53B2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53B2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53B2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53B2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53B2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53B21"/>
    <w:pPr>
      <w:ind w:left="1920"/>
    </w:pPr>
    <w:rPr>
      <w:rFonts w:asciiTheme="minorHAnsi" w:hAnsiTheme="minorHAnsi" w:cstheme="minorHAnsi"/>
      <w:sz w:val="18"/>
      <w:szCs w:val="18"/>
    </w:rPr>
  </w:style>
  <w:style w:type="paragraph" w:styleId="Revision">
    <w:name w:val="Revision"/>
    <w:hidden/>
    <w:uiPriority w:val="99"/>
    <w:semiHidden/>
    <w:rsid w:val="00D53B21"/>
    <w:pPr>
      <w:spacing w:after="0" w:line="240" w:lineRule="auto"/>
    </w:pPr>
    <w:rPr>
      <w:color w:val="000000" w:themeColor="text1"/>
    </w:rPr>
  </w:style>
  <w:style w:type="paragraph" w:styleId="NormalWeb">
    <w:name w:val="Normal (Web)"/>
    <w:basedOn w:val="Normal"/>
    <w:uiPriority w:val="99"/>
    <w:semiHidden/>
    <w:unhideWhenUsed/>
    <w:rsid w:val="00D53B21"/>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D53B21"/>
    <w:pPr>
      <w:contextualSpacing/>
    </w:pPr>
    <w:rPr>
      <w:rFonts w:eastAsiaTheme="majorEastAsia" w:cs="Times New Roman (Headings CS)"/>
      <w:b/>
      <w:color w:val="58595B"/>
      <w:spacing w:val="-20"/>
      <w:kern w:val="28"/>
      <w:sz w:val="96"/>
      <w:szCs w:val="56"/>
    </w:rPr>
  </w:style>
  <w:style w:type="character" w:customStyle="1" w:styleId="TitleChar">
    <w:name w:val="Title Char"/>
    <w:aliases w:val="Cover Page Char"/>
    <w:basedOn w:val="DefaultParagraphFont"/>
    <w:link w:val="Title"/>
    <w:uiPriority w:val="10"/>
    <w:rsid w:val="00D53B21"/>
    <w:rPr>
      <w:rFonts w:ascii="Arial" w:eastAsiaTheme="majorEastAsia" w:hAnsi="Arial" w:cs="Times New Roman (Headings CS)"/>
      <w:b/>
      <w:color w:val="58595B"/>
      <w:spacing w:val="-20"/>
      <w:kern w:val="28"/>
      <w:sz w:val="96"/>
      <w:szCs w:val="56"/>
      <w:lang w:val="en-US"/>
    </w:rPr>
  </w:style>
  <w:style w:type="paragraph" w:customStyle="1" w:styleId="Asterisk">
    <w:name w:val="Asterisk"/>
    <w:basedOn w:val="Normal"/>
    <w:qFormat/>
    <w:rsid w:val="00D53B21"/>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D53B21"/>
    <w:rPr>
      <w:color w:val="605E5C"/>
      <w:shd w:val="clear" w:color="auto" w:fill="E1DFDD"/>
    </w:rPr>
  </w:style>
  <w:style w:type="character" w:styleId="SubtleEmphasis">
    <w:name w:val="Subtle Emphasis"/>
    <w:basedOn w:val="DefaultParagraphFont"/>
    <w:uiPriority w:val="19"/>
    <w:qFormat/>
    <w:rsid w:val="00D53B21"/>
    <w:rPr>
      <w:rFonts w:ascii="Arial" w:hAnsi="Arial"/>
      <w:b w:val="0"/>
      <w:i/>
      <w:iCs/>
      <w:color w:val="58595B"/>
    </w:rPr>
  </w:style>
  <w:style w:type="paragraph" w:customStyle="1" w:styleId="Chartcopy">
    <w:name w:val="Chart copy"/>
    <w:basedOn w:val="Normal"/>
    <w:qFormat/>
    <w:rsid w:val="00D53B21"/>
    <w:pPr>
      <w:jc w:val="center"/>
    </w:pPr>
    <w:rPr>
      <w:rFonts w:cs="Arial"/>
      <w:color w:val="58595B"/>
      <w:spacing w:val="-5"/>
      <w:sz w:val="16"/>
      <w:szCs w:val="16"/>
    </w:rPr>
  </w:style>
  <w:style w:type="paragraph" w:customStyle="1" w:styleId="Bulletlist">
    <w:name w:val="Bullet list"/>
    <w:basedOn w:val="Normal"/>
    <w:qFormat/>
    <w:rsid w:val="00D53B21"/>
    <w:pPr>
      <w:numPr>
        <w:numId w:val="26"/>
      </w:numPr>
      <w:snapToGrid w:val="0"/>
      <w:spacing w:before="240" w:after="240"/>
      <w:outlineLvl w:val="0"/>
    </w:pPr>
  </w:style>
  <w:style w:type="paragraph" w:customStyle="1" w:styleId="Orangeheader">
    <w:name w:val="Orange header"/>
    <w:basedOn w:val="Normal"/>
    <w:link w:val="OrangeheaderChar"/>
    <w:qFormat/>
    <w:rsid w:val="00D53B21"/>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D53B21"/>
    <w:rPr>
      <w:rFonts w:ascii="Arial" w:eastAsia="Times New Roman" w:hAnsi="Arial" w:cs="Arial"/>
      <w:b/>
      <w:color w:val="FA4616"/>
      <w:spacing w:val="-5"/>
      <w:sz w:val="20"/>
      <w:szCs w:val="20"/>
      <w:lang w:val="en-US"/>
    </w:rPr>
  </w:style>
  <w:style w:type="table" w:customStyle="1" w:styleId="Chart">
    <w:name w:val="Chart"/>
    <w:basedOn w:val="TableProfessional"/>
    <w:uiPriority w:val="99"/>
    <w:rsid w:val="00352126"/>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ompanyTable">
    <w:name w:val="CompanyTable"/>
    <w:basedOn w:val="TableNormal"/>
    <w:uiPriority w:val="99"/>
    <w:rsid w:val="00EE674D"/>
    <w:pPr>
      <w:spacing w:after="0" w:line="240" w:lineRule="auto"/>
    </w:pPr>
    <w:tblPr/>
  </w:style>
  <w:style w:type="table" w:styleId="TableProfessional">
    <w:name w:val="Table Professional"/>
    <w:basedOn w:val="TableNormal"/>
    <w:uiPriority w:val="99"/>
    <w:semiHidden/>
    <w:unhideWhenUsed/>
    <w:rsid w:val="00EE674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Visio_Drawing2.vsdx"/><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havendraprasad.bh\OneDrive%20-%20UiPath\Desktop\PROJECTS\Internal%20Initiatives\SA%20Deliverables\SDD\word-long-document-template-us-may-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1091838290294DBB0632A003CE340C" ma:contentTypeVersion="4" ma:contentTypeDescription="Create a new document." ma:contentTypeScope="" ma:versionID="dc2b7834f649c4b1686dc0b271938093">
  <xsd:schema xmlns:xsd="http://www.w3.org/2001/XMLSchema" xmlns:xs="http://www.w3.org/2001/XMLSchema" xmlns:p="http://schemas.microsoft.com/office/2006/metadata/properties" xmlns:ns2="10874f7c-4f02-4c90-860d-61b2e93d56d4" targetNamespace="http://schemas.microsoft.com/office/2006/metadata/properties" ma:root="true" ma:fieldsID="eb7c9fd6ebb641e429e797d8c48270e2" ns2:_="">
    <xsd:import namespace="10874f7c-4f02-4c90-860d-61b2e93d56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4f7c-4f02-4c90-860d-61b2e93d5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D5041-645D-4D32-858B-92DBE7EF4F6E}">
  <ds:schemaRefs>
    <ds:schemaRef ds:uri="http://schemas.microsoft.com/sharepoint/v3/contenttype/forms"/>
  </ds:schemaRefs>
</ds:datastoreItem>
</file>

<file path=customXml/itemProps2.xml><?xml version="1.0" encoding="utf-8"?>
<ds:datastoreItem xmlns:ds="http://schemas.openxmlformats.org/officeDocument/2006/customXml" ds:itemID="{DFA26E55-03E5-4798-B32F-947FA67D5DBC}">
  <ds:schemaRefs>
    <ds:schemaRef ds:uri="http://schemas.openxmlformats.org/officeDocument/2006/bibliography"/>
  </ds:schemaRefs>
</ds:datastoreItem>
</file>

<file path=customXml/itemProps3.xml><?xml version="1.0" encoding="utf-8"?>
<ds:datastoreItem xmlns:ds="http://schemas.openxmlformats.org/officeDocument/2006/customXml" ds:itemID="{B8FE5820-E155-44C0-9AB5-8D05252B35E5}"/>
</file>

<file path=customXml/itemProps4.xml><?xml version="1.0" encoding="utf-8"?>
<ds:datastoreItem xmlns:ds="http://schemas.openxmlformats.org/officeDocument/2006/customXml" ds:itemID="{07A5A7FF-2E14-4AE0-A92F-46EB51CC7E6B}">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docProps/app.xml><?xml version="1.0" encoding="utf-8"?>
<Properties xmlns="http://schemas.openxmlformats.org/officeDocument/2006/extended-properties" xmlns:vt="http://schemas.openxmlformats.org/officeDocument/2006/docPropsVTypes">
  <Template>word-long-document-template-us-may-2025.dotx</Template>
  <TotalTime>527</TotalTime>
  <Pages>17</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Solution Design Template</vt:lpstr>
    </vt:vector>
  </TitlesOfParts>
  <Company>UiPath Professional Services</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Template</dc:title>
  <dc:subject>Use template to start with</dc:subject>
  <dc:creator>Raghavendraprasad Bhat</dc:creator>
  <cp:keywords>SDD, TDD, Solutioning</cp:keywords>
  <dc:description/>
  <cp:lastModifiedBy>Raghavendraprasad Bhat</cp:lastModifiedBy>
  <cp:revision>238</cp:revision>
  <dcterms:created xsi:type="dcterms:W3CDTF">2023-02-15T00:08:00Z</dcterms:created>
  <dcterms:modified xsi:type="dcterms:W3CDTF">2025-07-21T12:38:00Z</dcterms:modified>
  <cp:category>RPA</cp:category>
  <cp:contentStatus>Review</cp:contentStatus>
  <cp:version>5.0.0.0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0x010100CC1091838290294DBB0632A003CE340C</vt:lpwstr>
  </property>
  <property fmtid="{D5CDD505-2E9C-101B-9397-08002B2CF9AE}" pid="3" name="MediaServiceImageTags">
    <vt:lpwstr/>
  </property>
  <property fmtid="{D5CDD505-2E9C-101B-9397-08002B2CF9AE}" pid="5" name="docLang">
    <vt:lpwstr>en</vt:lpwstr>
  </property>
</Properties>
</file>